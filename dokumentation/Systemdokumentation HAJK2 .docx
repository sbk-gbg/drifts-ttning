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F0111B"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w:t>
            </w:r>
            <w:bookmarkStart w:id="1" w:name="_GoBack"/>
            <w:bookmarkEnd w:id="1"/>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2" w:name="swDate"/>
      <w:r>
        <w:t>2016-10-10</w:t>
      </w:r>
      <w:bookmarkEnd w:id="2"/>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50717F">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0717F">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0717F">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0717F">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3" w:name="_Toc463860781"/>
      <w:r>
        <w:t>Allmänt</w:t>
      </w:r>
      <w:bookmarkEnd w:id="3"/>
    </w:p>
    <w:p w:rsidR="00B70ABE" w:rsidRDefault="00DC5BC0" w:rsidP="00B70ABE">
      <w:pPr>
        <w:pStyle w:val="Brdtext"/>
      </w:pPr>
      <w:r>
        <w:t>Plattformen Hajk</w:t>
      </w:r>
      <w:r w:rsidR="00B70ABE">
        <w:t xml:space="preserve">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rsidR="00B70ABE">
        <w:t xml:space="preserve"> är den applikation som har hand som bakomliggande tekniska operationer så som konfiguration och utskrift. Backen</w:t>
      </w:r>
      <w:r w:rsidR="00352B58">
        <w:t>d</w:t>
      </w:r>
      <w:r w:rsidR="00B70ABE">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rdtext"/>
      </w:pPr>
      <w:r>
        <w:t>Backend kompileras enklast med Visual Studio vilken finns att tillgå i en community edition.</w:t>
      </w:r>
    </w:p>
    <w:p w:rsidR="009F6098" w:rsidRDefault="007E4E83" w:rsidP="00B70ABE">
      <w:pPr>
        <w:pStyle w:val="Brd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9F6098" w:rsidRDefault="009F6098">
      <w:pPr>
        <w:tabs>
          <w:tab w:val="clear" w:pos="0"/>
          <w:tab w:val="clear" w:pos="567"/>
          <w:tab w:val="clear" w:pos="1276"/>
          <w:tab w:val="clear" w:pos="2552"/>
          <w:tab w:val="clear" w:pos="3828"/>
          <w:tab w:val="clear" w:pos="5103"/>
          <w:tab w:val="clear" w:pos="6379"/>
          <w:tab w:val="clear" w:pos="8364"/>
        </w:tabs>
        <w:sectPr w:rsidR="009F6098" w:rsidSect="009F6098">
          <w:headerReference w:type="even" r:id="rId9"/>
          <w:headerReference w:type="default" r:id="rId10"/>
          <w:footerReference w:type="even" r:id="rId11"/>
          <w:footerReference w:type="default" r:id="rId12"/>
          <w:headerReference w:type="first" r:id="rId13"/>
          <w:footerReference w:type="first" r:id="rId14"/>
          <w:pgSz w:w="11907" w:h="16840" w:code="9"/>
          <w:pgMar w:top="567" w:right="1701" w:bottom="2693" w:left="1701" w:header="737" w:footer="624" w:gutter="0"/>
          <w:cols w:space="720"/>
          <w:titlePg/>
        </w:sectPr>
      </w:pPr>
      <w:r>
        <w:br w:type="page"/>
      </w:r>
    </w:p>
    <w:p w:rsidR="00FF1362" w:rsidRDefault="00EE3F70" w:rsidP="00087051">
      <w:pPr>
        <w:pStyle w:val="Rubrik1"/>
      </w:pPr>
      <w:r>
        <w:rPr>
          <w:noProof/>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882" w:rsidRPr="00D75882" w:rsidRDefault="00D75882" w:rsidP="00D75882">
                              <w:pPr>
                                <w:jc w:val="center"/>
                                <w:rPr>
                                  <w:lang w:val="en-US"/>
                                </w:rPr>
                              </w:pPr>
                              <w:r w:rsidRPr="00D75882">
                                <w:rPr>
                                  <w:lang w:val="en-US"/>
                                </w:rPr>
                                <w:t>App_Data</w:t>
                              </w:r>
                              <w:r w:rsidRPr="00D75882">
                                <w:rPr>
                                  <w:lang w:val="en-US"/>
                                </w:rPr>
                                <w:br/>
                                <w:t>layers.json</w:t>
                              </w:r>
                            </w:p>
                            <w:p w:rsidR="00D75882" w:rsidRPr="00D75882" w:rsidRDefault="00D75882"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Pr="009A0499" w:rsidRDefault="009A0499">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Mu8UA&#10;AADbAAAADwAAAGRycy9kb3ducmV2LnhtbESPQWuDQBSE74X+h+UVemvWBFqszRokpBB6qzGF3h7u&#10;i4ruW3E3avLrs4VCjsPMfMOsN7PpxEiDaywrWC4iEMSl1Q1XCorD50sMwnlkjZ1lUnAhB5v08WGN&#10;ibYTf9OY+0oECLsEFdTe94mUrqzJoFvYnjh4JzsY9EEOldQDTgFuOrmKojdpsOGwUGNP25rKNj8b&#10;BWd7bX++jnF2Wh33l6zYvVaOfpV6fpqzDxCeZn8P/7f3WsH7Ev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Uy7xQAAANsAAAAPAAAAAAAAAAAAAAAAAJgCAABkcnMv&#10;ZG93bnJldi54bWxQSwUGAAAAAAQABAD1AAAAigMAAAAA&#10;" fillcolor="white [3212]" strokecolor="#243f60 [1604]"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WYMIA&#10;AADbAAAADwAAAGRycy9kb3ducmV2LnhtbESPQYvCMBSE7wv+h/AEb2uqoNRqlCIK4k1XBW+P5tkW&#10;m5fSRK3+eiMIexxm5htmtmhNJe7UuNKygkE/AkGcWV1yruDwt/6NQTiPrLGyTAqe5GAx7/zMMNH2&#10;wTu6730uAoRdggoK7+tESpcVZND1bU0cvIttDPogm1zqBh8Bbio5jKKxNFhyWCiwpmVB2XV/Mwpu&#10;9nU9bY9xehkeN8/0sBrljs5K9bptOgXhqfX/4W97oxXEE/h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tZgwgAAANsAAAAPAAAAAAAAAAAAAAAAAJgCAABkcnMvZG93&#10;bnJldi54bWxQSwUGAAAAAAQABAD1AAAAhwMAAAAA&#10;" fillcolor="white [3212]" strokecolor="#243f60 [1604]" strokeweight="2pt">
                  <v:textbox>
                    <w:txbxContent>
                      <w:p w:rsidR="009A0499" w:rsidRDefault="009A0499"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4A8MA&#10;AADbAAAADwAAAGRycy9kb3ducmV2LnhtbESP3WoCMRCF74W+Q5iCd5p0BZGtUWqhtYII2tLeTjfT&#10;7OJmsiSprm9vhEIvD+fn48yXvWvFiUJsPGt4GCsQxJU3DVsNH+8voxmImJANtp5Jw4UiLBd3gzmW&#10;xp95T6dDsiKPcCxRQ51SV0oZq5ocxrHviLP344PDlGWw0gQ853HXykKpqXTYcCbU2NFzTdXx8Osy&#10;pJhYpb6/tnazWq8/Z/uwe50GrYf3/dMjiER9+g//td+MhqKA25f8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D4A8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jc w:val="center"/>
                        </w:pPr>
                        <w:proofErr w:type="spellStart"/>
                        <w:r>
                          <w:t>Client</w:t>
                        </w:r>
                        <w:proofErr w:type="spellEnd"/>
                      </w:p>
                    </w:txbxContent>
                  </v:textbox>
                </v:shape>
                <v:shape id="Alternativ process 52" o:spid="_x0000_s1031" type="#_x0000_t176" style="position:absolute;left:71487;top:6880;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LfsQA&#10;AADbAAAADwAAAGRycy9kb3ducmV2LnhtbESP3WoCMRCF7wt9hzCF3tXElYqsRtFCtYUiaEu9nW6m&#10;2cXNZElS3b69EQq9PJyfjzNb9K4VJwqx8axhOFAgiCtvGrYaPt6fHyYgYkI22HomDb8UYTG/vZlh&#10;afyZd3TaJyvyCMcSNdQpdaWUsarJYRz4jjh73z44TFkGK03Acx53rSyUGkuHDWdCjR091VQd9z8u&#10;Q4qRVerr8GZfV5vN52QXtutx0Pr+rl9OQSTq03/4r/1iNDwWcP2Sf4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mi37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Admin</w:t>
                        </w:r>
                        <w:proofErr w:type="spellEnd"/>
                      </w:p>
                    </w:txbxContent>
                  </v:textbox>
                </v:shape>
                <v:shape id="Alternativ process 53" o:spid="_x0000_s1032" type="#_x0000_t176" style="position:absolute;left:44549;top:7002;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5cQA&#10;AADbAAAADwAAAGRycy9kb3ducmV2LnhtbESPW2sCMRCF3wv9D2EKfatJFUW2RmkLXgpF8EJ9HTfT&#10;7NLNZElS3f57IxR8PJzLx5nMOteIE4VYe9bw3FMgiEtvarYa9rv50xhETMgGG8+k4Y8izKb3dxMs&#10;jD/zhk7bZEUe4VighiqltpAylhU5jD3fEmfv2weHKctgpQl4zuOukX2lRtJhzZlQYUvvFZU/21+X&#10;If2BVep4+LQfb8vl13gT1otR0PrxoXt9AZGoS7fwf3tlNAwHcP2Sf4C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LuX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j0sUA&#10;AADbAAAADwAAAGRycy9kb3ducmV2LnhtbESPT2vCQBTE74LfYXkFb7qpoGjqKuIfGnoRrdDrI/ua&#10;Tc2+jdmtSfvpu4LQ4zAzv2EWq85W4kaNLx0reB4lIIhzp0suFJzf98MZCB+QNVaOScEPeVgt+70F&#10;ptq1fKTbKRQiQtinqMCEUKdS+tyQRT9yNXH0Pl1jMUTZFFI32Ea4reQ4SabSYslxwWBNG0P55fRt&#10;FRQfW8NZdciu+nd3pq/5Wzt/nSo1eOrWLyACdeE//GhnWsF4A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yPSxQAAANsAAAAPAAAAAAAAAAAAAAAAAJgCAABkcnMv&#10;ZG93bnJldi54bWxQSwUGAAAAAAQABAD1AAAAigMAAAAA&#10;" fillcolor="#4f81bd [3204]" strokecolor="#243f60 [1604]" strokeweight="2pt">
                  <v:textbox>
                    <w:txbxContent>
                      <w:p w:rsidR="00D75882" w:rsidRPr="00D75882" w:rsidRDefault="00D75882" w:rsidP="00D75882">
                        <w:pPr>
                          <w:jc w:val="center"/>
                          <w:rPr>
                            <w:lang w:val="en-US"/>
                          </w:rPr>
                        </w:pPr>
                        <w:proofErr w:type="spellStart"/>
                        <w:r w:rsidRPr="00D75882">
                          <w:rPr>
                            <w:lang w:val="en-US"/>
                          </w:rPr>
                          <w:t>App_Data</w:t>
                        </w:r>
                        <w:proofErr w:type="spellEnd"/>
                        <w:r w:rsidRPr="00D75882">
                          <w:rPr>
                            <w:lang w:val="en-US"/>
                          </w:rPr>
                          <w:br/>
                        </w:r>
                        <w:proofErr w:type="spellStart"/>
                        <w:r w:rsidRPr="00D75882">
                          <w:rPr>
                            <w:lang w:val="en-US"/>
                          </w:rPr>
                          <w:t>layers.json</w:t>
                        </w:r>
                        <w:proofErr w:type="spellEnd"/>
                      </w:p>
                      <w:p w:rsidR="00D75882" w:rsidRPr="00D75882" w:rsidRDefault="00D75882"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qYsMAAADbAAAADwAAAGRycy9kb3ducmV2LnhtbESPQUsDMRSE7wX/Q3iCt262SqNsmxYR&#10;FOnNbvH83LxuFjcva5K22/56Iwg9DjPzDbNcj64XRwqx86xhVpQgiBtvOm417OrX6ROImJAN9p5J&#10;w5kirFc3kyVWxp/4g47b1IoM4VihBpvSUEkZG0sOY+EH4uztfXCYsgytNAFPGe56eV+WSjrsOC9Y&#10;HOjFUvO9PTgNX/WPmVtVm0148EqdL5+Pm8Ob1ne34/MCRKIxXcP/7XejQc3g70v+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k6mLDAAAA2wAAAA8AAAAAAAAAAAAA&#10;AAAAoQIAAGRycy9kb3ducmV2LnhtbFBLBQYAAAAABAAEAPkAAACRAwAAAAA=&#10;" strokecolor="#4579b8 [3044]">
                  <v:stroke endarrow="block"/>
                </v:shape>
                <v:shape id="Rak pil 62" o:spid="_x0000_s1035" type="#_x0000_t32" style="position:absolute;left:36733;top:9222;width:7816;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Rak pil 63" o:spid="_x0000_s1036" type="#_x0000_t32" style="position:absolute;left:13180;top:9113;width:11729;height: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DV+MUAAADbAAAADwAAAGRycy9kb3ducmV2LnhtbESP0WrCQBRE3wX/YblC33RjC0FS11C0&#10;llLwwdgPuGSvSZrs3bi7xrRf3y0UfBxm5gyzzkfTiYGcbywrWC4SEMSl1Q1XCj5P+/kKhA/IGjvL&#10;pOCbPOSb6WSNmbY3PtJQhEpECPsMFdQh9JmUvqzJoF/Ynjh6Z+sMhihdJbXDW4SbTj4mSSoNNhwX&#10;auxpW1PZFlejYHDp2yF5LXb9h14VrT1/HQ+XH6UeZuPLM4hAY7iH/9vvWkH6BH9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DV+MUAAADbAAAADwAAAAAAAAAA&#10;AAAAAAChAgAAZHJzL2Rvd25yZXYueG1sUEsFBgAAAAAEAAQA+QAAAJMDA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IaMIAAADbAAAADwAAAGRycy9kb3ducmV2LnhtbESPQWvCQBSE74X+h+UVvDUbPYSSukoR&#10;BY821dDjI/uaBHffhuyapP56VxA8DjPzDbNcT9aIgXrfOlYwT1IQxJXTLdcKjj+79w8QPiBrNI5J&#10;wT95WK9eX5aYazfyNw1FqEWEsM9RQRNCl0vpq4Ys+sR1xNH7c73FEGVfS93jGOHWyEWaZtJiy3Gh&#10;wY42DVXn4mIV4K+RruiMme9OBx9seb6W6Vap2dv09Qki0BSe4Ud7rxVkGdy/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5IaMIAAADbAAAADwAAAAAAAAAAAAAA&#10;AAChAgAAZHJzL2Rvd25yZXYueG1sUEsFBgAAAAAEAAQA+QAAAJADAAAAAA==&#10;" adj="817830" strokecolor="#4579b8 [3044]">
                  <v:stroke endarrow="block"/>
                </v:shape>
                <v:oval id="Ellips 73" o:spid="_x0000_s1038" style="position:absolute;left:3156;top:36168;width:12294;height:6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bwMYA&#10;AADbAAAADwAAAGRycy9kb3ducmV2LnhtbESPT2vCQBTE74V+h+UVeim6USF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bw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77" o:spid="_x0000_s1040" style="position:absolute;left:3539;top:19930;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dw8YA&#10;AADbAAAADwAAAGRycy9kb3ducmV2LnhtbESPT2vCQBTE70K/w/IKXopu9BAldZUqKIIeWv9gvT2y&#10;zyQ0+zZmV4399G6h4HGYmd8wo0ljSnGl2hWWFfS6EQji1OqCMwW77bwzBOE8ssbSMim4k4PJ+KU1&#10;wkTbG3/RdeMzESDsElSQe18lUro0J4Ouayvi4J1sbdAHWWdS13gLcFPKfhTF0mDBYSHHimY5pT+b&#10;i1FwjOdTjj9Xb7yuXDrdL/D3+3BWqv3afLyD8NT4Z/i/vdQKBg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dw8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oval id="Ellips 78" o:spid="_x0000_s1041" style="position:absolute;left:71247;top:19475;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JscMA&#10;AADbAAAADwAAAGRycy9kb3ducmV2LnhtbERPTWvCQBC9C/0PywhepG7qIS3RNZiCIuhBbUvtbchO&#10;k9DsbMyuGv317qHg8fG+p2lnanGm1lWWFbyMIhDEudUVFwo+PxbPbyCcR9ZYWyYFV3KQzp56U0y0&#10;vfCOzntfiBDCLkEFpfdNIqXLSzLoRrYhDtyvbQ36ANtC6hYvIdzUchxFsTRYcWgosaH3kvK//cko&#10;+IkXGcfb9ZA3jcuzryXeDt9HpQb9bj4B4anzD/G/e6UVvIa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5JscMAAADbAAAADwAAAAAAAAAAAAAAAACYAgAAZHJzL2Rv&#10;d25yZXYueG1sUEsFBgAAAAAEAAQA9QAAAIg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Flersidigt dokument 80" o:spid="_x0000_s1042" type="#_x0000_t115" style="position:absolute;left:57609;top:11745;width:8458;height:8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fcMEA&#10;AADbAAAADwAAAGRycy9kb3ducmV2LnhtbERPz2vCMBS+D/wfwhN2m6keRDvTMubE4mVMBa+P5q2p&#10;Ni9dE23nX78cBh4/vt+rfLCNuFHna8cKppMEBHHpdM2VguNh87IA4QOyxsYxKfglD3k2elphql3P&#10;X3Tbh0rEEPYpKjAhtKmUvjRk0U9cSxy5b9dZDBF2ldQd9jHcNnKWJHNpsebYYLCld0PlZX+1CqrT&#10;2nDRfBY/+v5xpPNy1y+3c6Wex8PbK4hAQ3iI/92FVrCI6+O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33DBAAAA2wAAAA8AAAAAAAAAAAAAAAAAmAIAAGRycy9kb3du&#10;cmV2LnhtbFBLBQYAAAAABAAEAPUAAACGAw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proofErr w:type="gramStart"/>
                        <w:r>
                          <w:rPr>
                            <w:rFonts w:ascii="Arial" w:eastAsia="Times New Roman" w:hAnsi="Arial"/>
                            <w:sz w:val="20"/>
                            <w:szCs w:val="20"/>
                            <w:lang w:val="en-US"/>
                          </w:rPr>
                          <w:t>Temp</w:t>
                        </w:r>
                        <w:proofErr w:type="gramEnd"/>
                      </w:p>
                    </w:txbxContent>
                  </v:textbox>
                </v:shape>
                <v:shape id="Vinklad  82" o:spid="_x0000_s1043" type="#_x0000_t34" style="position:absolute;left:53891;top:3216;width:4743;height:123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h8qMIAAADbAAAADwAAAGRycy9kb3ducmV2LnhtbESPwWrDMBBE74X+g9hCLyWWk0IwbpRQ&#10;DKE+GerkAxZrbZlaKyOpsfP3VaHQ4zAzb5jDabWTuJEPo2MF2ywHQdw5PfKg4Ho5bwoQISJrnByT&#10;gjsFOB0fHw5YarfwJ93aOIgE4VCiAhPjXEoZOkMWQ+Zm4uT1zluMSfpBao9LgttJ7vJ8Ly2OnBYM&#10;zlQZ6r7ab6ugr62+50sVX+zSsPbtR9WYV6Wen9b3NxCR1vgf/mvXWkGxg98v6QfI4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h8qMIAAADbAAAADwAAAAAAAAAAAAAA&#10;AAChAgAAZHJzL2Rvd25yZXYueG1sUEsFBgAAAAAEAAQA+QAAAJADAAAAAA==&#10;" adj="-10411" strokecolor="#4579b8 [3044]">
                  <v:stroke endarrow="block"/>
                </v:shape>
                <v:oval id="Ellips 83" o:spid="_x0000_s1044" style="position:absolute;left:71247;top:27983;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shape id="Rak pil 84" o:spid="_x0000_s1045" type="#_x0000_t32" style="position:absolute;left:9337;top:25994;width:3;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RecQAAADbAAAADwAAAGRycy9kb3ducmV2LnhtbESPS4vCQBCE7wv+h6GFvcg68bkSHWUR&#10;xOdFdwWPTaZNgpmekBk1/ntHEPZYVNVX1GRWm0LcqHK5ZQWddgSCOLE651TB3+/iawTCeWSNhWVS&#10;8CAHs2njY4Kxtnfe0+3gUxEg7GJUkHlfxlK6JCODrm1L4uCdbWXQB1mlUld4D3BTyG4UDaXBnMNC&#10;hiXNM0ouh6tRMO99b46tdX85xB37LXdX68HmpNRns/4Zg/BU+//wu73SCkZ9eH0JP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F5xAAAANsAAAAPAAAAAAAAAAAA&#10;AAAAAKECAABkcnMvZG93bnJldi54bWxQSwUGAAAAAAQABAD5AAAAkgMAAAAA&#10;" strokecolor="#4579b8 [3044]">
                  <v:stroke endarrow="block"/>
                </v:shape>
                <v:shape id="Rak pil 85" o:spid="_x0000_s1046" type="#_x0000_t32" style="position:absolute;left:9303;top:34290;width:37;height:1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shape id="Rak pil 87" o:spid="_x0000_s1047" type="#_x0000_t32" style="position:absolute;left:77044;top:25540;width:0;height:2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l9MQA&#10;AADbAAAADwAAAGRycy9kb3ducmV2LnhtbESPX2vCQBDE3wv9DscKvtWLQv8YPaW0lBZBpCo+L7k1&#10;ieb2Qm6NsZ/eE4Q+DjPzG2Y671ylWmpC6dnAcJCAIs68LTk3sN18Pb2BCoJssfJMBi4UYD57fJhi&#10;av2Zf6ldS64ihEOKBgqROtU6ZAU5DANfE0dv7xuHEmWTa9vgOcJdpUdJ8qIdlhwXCqzpo6DsuD45&#10;A9+jciHPl9XuU1bdctHiX7J0B2P6ve59Akqok//wvf1jDYxf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C5fTEAAAA2wAAAA8AAAAAAAAAAAAAAAAAmAIAAGRycy9k&#10;b3ducmV2LnhtbFBLBQYAAAAABAAEAPUAAACJAwAAAAA=&#10;" filled="f" stroked="f" strokeweight=".5pt">
                  <v:textbox>
                    <w:txbxContent>
                      <w:p w:rsidR="009A0499" w:rsidRPr="009A0499" w:rsidRDefault="009A0499">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xhsAA&#10;AADbAAAADwAAAGRycy9kb3ducmV2LnhtbERPTWvCQBC9F/wPywje6kbBUlNXEUUUQUQtPQ/ZaRLN&#10;zobsGGN/ffdQ6PHxvmeLzlWqpSaUng2Mhgko4szbknMDn5fN6zuoIMgWK89k4EkBFvPeywxT6x98&#10;ovYsuYohHFI0UIjUqdYhK8hhGPqaOHLfvnEoETa5tg0+Yrir9DhJ3rTDkmNDgTWtCspu57szsB2X&#10;e5k8j19rOXaHfYs/ycFdjRn0u+UHKKFO/sV/7p01MI1j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1xhsAAAADbAAAADwAAAAAAAAAAAAAAAACYAgAAZHJzL2Rvd25y&#10;ZXYueG1sUEsFBgAAAAAEAAQA9QAAAIU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UHcMA&#10;AADbAAAADwAAAGRycy9kb3ducmV2LnhtbESPUWvCQBCE3wv+h2OFvtWLgqVGTxGlWAQRtfR5ya1J&#10;2txeyG1j7K/3hIKPw8x8w8wWnatUS00oPRsYDhJQxJm3JecGPk/vL2+ggiBbrDyTgSsFWMx7TzNM&#10;rb/wgdqj5CpCOKRooBCpU61DVpDDMPA1cfTOvnEoUTa5tg1eItxVepQkr9phyXGhwJpWBWU/x19n&#10;YDMqtzK+7r/Wsu922xb/kp37Nua53y2noIQ6eYT/2x/WwGQC9y/xB+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HUHcMAAADbAAAADwAAAAAAAAAAAAAAAACYAgAAZHJzL2Rv&#10;d25yZXYueG1sUEsFBgAAAAAEAAQA9QAAAIg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oBMUA&#10;AADcAAAADwAAAGRycy9kb3ducmV2LnhtbESPMU8DMQyFdyT+Q2QkNpqUoa2OphUCIXWoqK7AwGYu&#10;5nLi4hxJ2l7/PR6Qutl6z+99Xq7H0KsjpdxFtjCdGFDETXQdtxbe317uFqByQXbYRyYLZ8qwXl1f&#10;LbFy8cQ1HfelVRLCuUILvpSh0jo3ngLmSRyIRfuOKWCRNbXaJTxJeOj1vTEzHbBjafA40JOn5md/&#10;CBbmvOv882/4THOj669t3Tev0w9rb2/GxwdQhcZyMf9fb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egExQAAANwAAAAPAAAAAAAAAAAAAAAAAJgCAABkcnMv&#10;ZG93bnJldi54bWxQSwUGAAAAAAQABAD1AAAAigMAAAAA&#10;" fillcolor="white [3201]" strokecolor="black [3200]"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v:textbox>
                </v:shape>
                <v:shape id="Textruta 97" o:spid="_x0000_s1052" type="#_x0000_t202" style="position:absolute;left:17250;top:20482;width:6604;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Nn8MA&#10;AADcAAAADwAAAGRycy9kb3ducmV2LnhtbERPS0sDMRC+F/ofwgjeusl6sGVtWsQieBDL9nHwNm7G&#10;zeJmsiaxXf99Iwi9zcf3nOV6dL04UYidZw1loUAQN9503Go47J9nCxAxIRvsPZOGX4qwXk0nS6yM&#10;P3NNp11qRQ7hWKEGm9JQSRkbSw5j4QfizH364DBlGFppAp5zuOvlnVL30mHHucHiQE+Wmq/dj9Mw&#10;521nN9/uPcyVrD9e6755K49a396Mjw8gEo3pKv53v5g8X5Xw90y+QK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1Nn8MAAADcAAAADwAAAAAAAAAAAAAAAACYAgAAZHJzL2Rv&#10;d25yZXYueG1sUEsFBgAAAAAEAAQA9QAAAIgDA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6MIA&#10;AADcAAAADwAAAGRycy9kb3ducmV2LnhtbERPTWsCMRC9F/wPYYTeaqKHWlajiFLoQVrW1oO3cTNu&#10;FjeTNYm6/fdNodDbPN7nzJe9a8WNQmw8axiPFAjiypuGaw1fn69PLyBiQjbYeiYN3xRhuRg8zLEw&#10;/s4l3XapFjmEY4EabEpdIWWsLDmMI98RZ+7kg8OUYailCXjP4a6VE6WepcOGc4PFjtaWqvPu6jRM&#10;+aOxm4s7hKmS5XFbttX7eK/147BfzUAk6tO/+M/9ZvJ8NYH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9PowgAAANwAAAAPAAAAAAAAAAAAAAAAAJgCAABkcnMvZG93&#10;bnJldi54bWxQSwUGAAAAAAQABAD1AAAAhwM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v:textbox>
                </v:shape>
                <v:shape id="Textruta 97" o:spid="_x0000_s1054" type="#_x0000_t202" style="position:absolute;left:63837;top:6876;width:7753;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jjMIA&#10;AADcAAAADwAAAGRycy9kb3ducmV2LnhtbERPTWvCQBC9C/0Pywje6q6KUlJXKS1FEURqS89Ddpqk&#10;zc6G7Bhjf31XKHibx/uc5br3teqojVVgC5OxAUWcB1dxYeHj/fX+AVQUZId1YLJwoQjr1d1giZkL&#10;Z36j7iiFSiEcM7RQijSZ1jEvyWMch4Y4cV+h9SgJtoV2LZ5TuK/11JiF9lhxaiixoeeS8p/jyVvY&#10;TKudzC+Hzxc59Ptdh79m77+tHQ37p0dQQr3cxP/urUvzzQyuz6QL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KOMwgAAANwAAAAPAAAAAAAAAAAAAAAAAJgCAABkcnMvZG93&#10;bnJldi54bWxQSwUGAAAAAAQABAD1AAAAhwMAAAAA&#10;" filled="f" stroked="f" strokeweight=".5pt">
                  <v:textbo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r7sUA&#10;AADcAAAADwAAAGRycy9kb3ducmV2LnhtbESPUWvCQBCE3wX/w7FC3+rFgFZST5GWUhFE1NLnJbdN&#10;orm9kNvG2F/fKxR8HGbmG2ax6l2tOmpD5dnAZJyAIs69rbgw8HF6e5yDCoJssfZMBm4UYLUcDhaY&#10;WX/lA3VHKVSEcMjQQCnSZFqHvCSHYewb4uh9+dahRNkW2rZ4jXBX6zRJZtphxXGhxIZeSsovx29n&#10;4D2ttjK97T9fZd/vth3+JDt3NuZh1K+fQQn1cg//tzfWQDp9gr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evuxQAAANwAAAAPAAAAAAAAAAAAAAAAAJgCAABkcnMv&#10;ZG93bnJldi54bWxQSwUGAAAAAAQABAD1AAAAigMAAAAA&#10;" filled="f" stroked="f" strokeweight=".5pt">
                  <v:textbo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p>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r>
        <w:rPr>
          <w:noProof/>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r w:rsidR="00452ED7">
                                <w:rPr>
                                  <w:rFonts w:ascii="Arial" w:eastAsia="Times New Roman" w:hAnsi="Arial"/>
                                  <w:sz w:val="20"/>
                                  <w:szCs w:val="20"/>
                                </w:rPr>
                                <w:t xml:space="preserve"> C</w:t>
                              </w:r>
                              <w:r>
                                <w:rPr>
                                  <w:rFonts w:ascii="Arial" w:eastAsia="Times New Roman" w:hAnsi="Arial"/>
                                  <w:sz w:val="20"/>
                                  <w:szCs w:val="20"/>
                                </w:rPr>
                                <w:t>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 xml:space="preserve">Layer </w:t>
                              </w:r>
                              <w:r w:rsidR="00C470F2">
                                <w:rPr>
                                  <w:rFonts w:ascii="Arial" w:eastAsia="Times New Roman" w:hAnsi="Arial"/>
                                  <w:sz w:val="20"/>
                                  <w:szCs w:val="20"/>
                                </w:rP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0GsMA&#10;AADcAAAADwAAAGRycy9kb3ducmV2LnhtbERP32vCMBB+H+x/CCfsbU27wpRqFBmMDsYE62D4djRn&#10;W2wuJYm1+++XgeDbfXw/b7WZTC9Gcr6zrCBLUhDEtdUdNwq+D+/PCxA+IGvsLZOCX/KwWT8+rLDQ&#10;9sp7GqvQiBjCvkAFbQhDIaWvWzLoEzsQR+5kncEQoWukdniN4aaXL2n6Kg12HBtaHOitpfpcXYyC&#10;8VI1WV52af6Vl3u3O37ufsq5Uk+zabsEEWgKd/HN/aHj/HkG/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G0GsMAAADcAAAADwAAAAAAAAAAAAAAAACYAgAAZHJzL2Rv&#10;d25yZXYueG1sUEsFBgAAAAAEAAQA9QAAAIgDAAAAAA==&#10;" fillcolor="#c0504d [3205]" strokecolor="#622423 [1605]"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ttsMA&#10;AADcAAAADwAAAGRycy9kb3ducmV2LnhtbERPyWrDMBC9F/IPYgK9lESuKU1wo5gQaFr3lvU8WFPb&#10;xBoZS/GSr68Khd7m8dZZpYOpRUetqywreJ5HIIhzqysuFJyO77MlCOeRNdaWScFIDtL15GGFibY9&#10;76k7+EKEEHYJKii9bxIpXV6SQTe3DXHgvm1r0AfYFlK32IdwU8s4il6lwYpDQ4kNbUvKr4ebUZDt&#10;Pu67szFffrzfLqfrmL00T5lSj9Nh8wbC0+D/xX/uTx3mL2L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ttsMAAADcAAAADwAAAAAAAAAAAAAAAACYAgAAZHJzL2Rv&#10;d25yZXYueG1sUEsFBgAAAAAEAAQA9QAAAIgDAAAAAA==&#10;" fillcolor="#9bbb59 [3206]" strokecolor="#4e6128 [1606]"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173" o:spid="_x0000_s1060" style="position:absolute;left:3545;top:1409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urcUA&#10;AADcAAAADwAAAGRycy9kb3ducmV2LnhtbERPTWvCQBC9C/6HZQQvYjZtI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q6txQAAANwAAAAPAAAAAAAAAAAAAAAAAJgCAABkcnMv&#10;ZG93bnJldi54bWxQSwUGAAAAAAQABAD1AAAAigM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Rak pil 178" o:spid="_x0000_s1061" type="#_x0000_t32" style="position:absolute;left:9340;top:20161;width: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eosUAAADcAAAADwAAAGRycy9kb3ducmV2LnhtbESPQU/DMAyF70j7D5EncWPpQHSoLJsm&#10;JBDajXXibBqvqdY4Jcm2jl+PD0jcbL3n9z4v16Pv1Zli6gIbmM8KUMRNsB23Bvb1690TqJSRLfaB&#10;ycCVEqxXk5slVjZc+IPOu9wqCeFUoQGX81BpnRpHHtMsDMSiHUL0mGWNrbYRLxLue31fFKX22LE0&#10;OBzoxVFz3J28ga/62z66srbb+BDK8vrzudie3oy5nY6bZ1CZxvxv/rt+t4K/EF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oeosUAAADcAAAADwAAAAAAAAAA&#10;AAAAAAChAgAAZHJzL2Rvd25yZXYueG1sUEsFBgAAAAAEAAQA+QAAAJMDAAAAAA==&#10;" strokecolor="#4579b8 [3044]">
                  <v:stroke endarrow="block"/>
                </v:shape>
                <v:shape id="Rak pil 179" o:spid="_x0000_s1062" type="#_x0000_t32" style="position:absolute;left:9340;top:30427;width:42;height: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wU6sMAAADcAAAADwAAAGRycy9kb3ducmV2LnhtbERPS2vCQBC+F/wPywheSt2obdToKiIU&#10;n5faCh6H7JgEs7Mhu9X4712h0Nt8fM+ZzhtTiivVrrCsoNeNQBCnVhecKfj5/nwbgXAeWWNpmRTc&#10;ycF81nqZYqLtjb/oevCZCCHsElSQe18lUro0J4OuayviwJ1tbdAHWGdS13gL4aaU/SiKpcGCQ0OO&#10;FS1zSi+HX6NgORhuj6+b91WMe/Y77q83H9uTUp12s5iA8NT4f/Gfe63D/OEY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8FOrDAAAA3AAAAA8AAAAAAAAAAAAA&#10;AAAAoQIAAGRycy9kb3ducmV2LnhtbFBLBQYAAAAABAAEAPkAAACRAwAAAAA=&#10;" strokecolor="#4579b8 [3044]">
                  <v:stroke endarrow="block"/>
                </v:shape>
                <v:oval id="Ellips 189" o:spid="_x0000_s1063" style="position:absolute;left:34434;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pYMQA&#10;AADcAAAADwAAAGRycy9kb3ducmV2LnhtbERPS2vCQBC+C/0PyxS8FN3oIWjqKlVQBD20PrDehuyY&#10;hGZnY3bV2F/vFgre5uN7zmjSmFJcqXaFZQW9bgSCOLW64EzBbjvvDEA4j6yxtEwK7uRgMn5pjTDR&#10;9sZfdN34TIQQdgkqyL2vEildmpNB17UVceBOtjboA6wzqWu8hXBTyn4UxdJgwaEhx4pmOaU/m4tR&#10;cIznU44/V2+8rlw63S/w9/twVqr92ny8g/DU+Kf4373UYf5gCH/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6WDEAAAA3AAAAA8AAAAAAAAAAAAAAAAAmAIAAGRycy9k&#10;b3ducmV2LnhtbFBLBQYAAAAABAAEAPUAAACJAw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xzu8QA&#10;AADcAAAADwAAAGRycy9kb3ducmV2LnhtbERPS2vCQBC+C/6HZQQvRTd6CDW6ihYUwR5aH6i3ITsm&#10;wexsml017a/vFgre5uN7zmTWmFLcqXaFZQWDfgSCOLW64EzBfrfsvYJwHlljaZkUfJOD2bTdmmCi&#10;7YM/6b71mQgh7BJUkHtfJVK6NCeDrm8r4sBdbG3QB1hnUtf4COGmlMMoiqXBgkNDjhW95ZRetzej&#10;4BwvFxx/bF74vXLp4rDCn9PxS6lup5mPQXhq/FP8717rMH80g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c7vEAAAA3AAAAA8AAAAAAAAAAAAAAAAAmAIAAGRycy9k&#10;b3ducmV2LnhtbFBLBQYAAAAABAAEAPUAAACJAwAAAAA=&#10;" fillcolor="#4f81bd [3204]" strokecolor="#243f60 [1604]" strokeweight="2pt">
                  <v:textbo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Application</w:t>
                        </w:r>
                        <w:proofErr w:type="spellEnd"/>
                      </w:p>
                    </w:txbxContent>
                  </v:textbox>
                </v:oval>
                <v:oval id="Ellips 192" o:spid="_x0000_s1065" style="position:absolute;left:17802;top:4953;width:12934;height:6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UScEA&#10;AADcAAAADwAAAGRycy9kb3ducmV2LnhtbERPTWvDMAy9F/YfjAa7tU4KG00WJ5TB2Bjtoe12F7GW&#10;hNpyiJ0m+/f1oNCbHu9TRTVbIy40+M6xgnSVgCCune64UfB9el9uQPiArNE4JgV/5KEqHxYF5tpN&#10;fKDLMTQihrDPUUEbQp9L6euWLPqV64kj9+sGiyHCoZF6wCmGWyPXSfIiLXYcG1rs6a2l+nwcrYJu&#10;OozpaH92H2TwWRqbfWXZXqmnx3n7CiLQHO7im/tTx/nZGv6f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iFEnBAAAA3AAAAA8AAAAAAAAAAAAAAAAAmAIAAGRycy9kb3du&#10;cmV2LnhtbFBLBQYAAAAABAAEAPUAAACGAwAAAAA=&#10;" fillcolor="#f79646 [3209]" strokecolor="#974706 [1609]"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Config</w:t>
                        </w:r>
                        <w:proofErr w:type="spellEnd"/>
                      </w:p>
                    </w:txbxContent>
                  </v:textbox>
                </v:oval>
                <v:oval id="Ellips 195" o:spid="_x0000_s1066" style="position:absolute;left:34434;top:2253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TOMIA&#10;AADcAAAADwAAAGRycy9kb3ducmV2LnhtbERPS2vCQBC+C/0PyxR6Ed1YtGh0FSlUG2/1dR6yYxLM&#10;zobsqom/visI3ubje85s0ZhSXKl2hWUFg34Egji1uuBMwX730xuDcB5ZY2mZFLTkYDF/68ww1vbG&#10;f3Td+kyEEHYxKsi9r2IpXZqTQde3FXHgTrY26AOsM6lrvIVwU8rPKPqSBgsODTlW9J1Tet5ejIJk&#10;tb6vDsZsfHu/HPfnNhlW3USpj/dmOQXhqfEv8dP9q8P8yQge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JM4wgAAANwAAAAPAAAAAAAAAAAAAAAAAJgCAABkcnMvZG93&#10;bnJldi54bWxQSwUGAAAAAAQABAD1AAAAhw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NT8IA&#10;AADcAAAADwAAAGRycy9kb3ducmV2LnhtbERPS4vCMBC+C/sfwix4kTVVRHarUZYFH/Wmq56HZmyL&#10;zaQ0UVt/vREEb/PxPWc6b0wprlS7wrKCQT8CQZxaXXCmYP+/+PoG4TyyxtIyKWjJwXz20ZlirO2N&#10;t3Td+UyEEHYxKsi9r2IpXZqTQde3FXHgTrY26AOsM6lrvIVwU8phFI2lwYJDQ44V/eWUnncXoyBZ&#10;ru7LgzEb394vx/25TUZVL1Gq+9n8TkB4avxb/HKvdZj/M4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g1PwgAAANwAAAAPAAAAAAAAAAAAAAAAAJgCAABkcnMvZG93&#10;bnJldi54bWxQSwUGAAAAAAQABAD1AAAAhwMAAAAA&#10;" fillcolor="#9bbb59 [3206]" strokecolor="#4e6128 [1606]"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sidR="00452ED7">
                          <w:rPr>
                            <w:rFonts w:ascii="Arial" w:eastAsia="Times New Roman" w:hAnsi="Arial"/>
                            <w:sz w:val="20"/>
                            <w:szCs w:val="20"/>
                          </w:rPr>
                          <w:t xml:space="preserve"> C</w:t>
                        </w:r>
                        <w:r>
                          <w:rPr>
                            <w:rFonts w:ascii="Arial" w:eastAsia="Times New Roman" w:hAnsi="Arial"/>
                            <w:sz w:val="20"/>
                            <w:szCs w:val="20"/>
                          </w:rPr>
                          <w:t>ollection</w:t>
                        </w:r>
                      </w:p>
                    </w:txbxContent>
                  </v:textbox>
                </v:oval>
                <v:oval id="Ellips 197" o:spid="_x0000_s1068" style="position:absolute;left:48465;top:14254;width:11596;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VMUA&#10;AADcAAAADwAAAGRycy9kb3ducmV2LnhtbERPTWvCQBC9F/wPywi9FLNpD9FGV9GCRWgPai3V25Ad&#10;k2B2Ns2umvrr3YLgbR7vc0aT1lTiRI0rLSt4jmIQxJnVJecKNl/z3gCE88gaK8uk4I8cTMadhxGm&#10;2p55Rae1z0UIYZeigsL7OpXSZQUZdJGtiQO3t41BH2CTS93gOYSbSr7EcSINlhwaCqzpraDssD4a&#10;BbtkPuNk+fHEn7XLZt/veNn+/Cr12G2nQxCeWn8X39wLHea/9uH/mXCB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U5UxQAAANwAAAAPAAAAAAAAAAAAAAAAAJgCAABkcnMv&#10;ZG93bnJldi54bWxQSwUGAAAAAAQABAD1AAAAigM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cQA&#10;AADcAAAADwAAAGRycy9kb3ducmV2LnhtbERPS2vCQBC+F/wPywi9iG7aQ9DoKlpQhPZgfaDehuyY&#10;BLOzMbtq6q/vFoTe5uN7zmjSmFLcqHaFZQVvvQgEcWp1wZmC7Wbe7YNwHlljaZkU/JCDybj1MsJE&#10;2zt/023tMxFC2CWoIPe+SqR0aU4GXc9WxIE72dqgD7DOpK7xHsJNKd+jKJYGCw4NOVb0kVN6Xl+N&#10;gmM8n3G8+uzwV+XS2W6Bj8P+otRru5kOQXhq/L/46V7qMH8wgL9nwgV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f73EAAAA3AAAAA8AAAAAAAAAAAAAAAAAmAIAAGRycy9k&#10;b3ducmV2LnhtbFBLBQYAAAAABAAEAPUAAACJ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0" o:spid="_x0000_s1070" style="position:absolute;left:80621;top:37048;width:11596;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DgMQA&#10;AADcAAAADwAAAGRycy9kb3ducmV2LnhtbESPQWvCQBSE7wX/w/IEb3VjA61EVxFBUpAKRkG8PbLP&#10;JJh9G3bXmP77bqHQ4zAz3zDL9WBa0ZPzjWUFs2kCgri0uuFKwfm0e52D8AFZY2uZFHyTh/Vq9LLE&#10;TNsnH6kvQiUihH2GCuoQukxKX9Zk0E9tRxy9m3UGQ5SuktrhM8JNK9+S5F0abDgu1NjRtqbyXjyM&#10;gv5RVLM0b5L0K82P7nDdHy75h1KT8bBZgAg0hP/wX/tTK4hE+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4DEAAAA3AAAAA8AAAAAAAAAAAAAAAAAmAIAAGRycy9k&#10;b3ducmV2LnhtbFBLBQYAAAAABAAEAPUAAACJAw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1" o:spid="_x0000_s1071" style="position:absolute;left:80779;top:15121;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HQMYA&#10;AADcAAAADwAAAGRycy9kb3ducmV2LnhtbESPT2vCQBTE74LfYXmCF9GNHkJJXUUFRbCH+qfY3h7Z&#10;ZxLMvo3ZVdN+elcoeBxm5jfMeNqYUtyodoVlBcNBBII4tbrgTMFhv+y/gXAeWWNpmRT8koPppN0a&#10;Y6Ltnbd02/lMBAi7BBXk3leJlC7NyaAb2Io4eCdbG/RB1pnUNd4D3JRyFEWxNFhwWMixokVO6Xl3&#10;NQp+4uWc489Njz8ql86/Vvj3fbwo1e00s3cQnhr/Cv+311rBKBrC80w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OHQMYAAADcAAAADwAAAAAAAAAAAAAAAACYAgAAZHJz&#10;L2Rvd25yZXYueG1sUEsFBgAAAAAEAAQA9QAAAIsDA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2" o:spid="_x0000_s1072" style="position:absolute;left:82356;top:3786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4bMYA&#10;AADcAAAADwAAAGRycy9kb3ducmV2LnhtbESPUUvDMBSF3wX/Q7iCby5ZC1O6ZUMEqSAbrAqyt0tz&#10;15Y1NyXJuvrvzWDg4+Gc8x3OajPZXozkQ+dYw3ymQBDXznTcaPj+en96AREissHeMWn4pQCb9f3d&#10;CgvjLrynsYqNSBAOBWpoYxwKKUPdksUwcwNx8o7OW4xJ+kYaj5cEt73MlFpIix2nhRYHemupPlVn&#10;q2E8V808LzuVb/Ny73eHz91P+az148P0ugQRaYr/4Vv7w2jIVAbXM+k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4bMYAAADcAAAADwAAAAAAAAAAAAAAAACYAgAAZHJz&#10;L2Rvd25yZXYueG1sUEsFBgAAAAAEAAQA9QAAAIsDA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3" o:spid="_x0000_s1073" style="position:absolute;left:84090;top:38823;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98UA&#10;AADcAAAADwAAAGRycy9kb3ducmV2LnhtbESPUWvCMBSF3wf+h3CFvc1EC9uoRhFhdDAm2Ani26W5&#10;tsXmpiSxdv9+GQz2eDjnfIez2oy2EwP50DrWMJ8pEMSVMy3XGo5fb0+vIEJENtg5Jg3fFGCznjys&#10;MDfuzgcayliLBOGQo4Ymxj6XMlQNWQwz1xMn7+K8xZikr6XxeE9w28mFUs/SYstpocGedg1V1/Jm&#10;NQy3sp5nRauyz6w4+P35Y38qXrR+nI7bJYhIY/wP/7XfjYaFyu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J33xQAAANwAAAAPAAAAAAAAAAAAAAAAAJgCAABkcnMv&#10;ZG93bnJldi54bWxQSwUGAAAAAAQABAD1AAAAigM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4" o:spid="_x0000_s1074" style="position:absolute;left:82986;top:15988;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k2McA&#10;AADcAAAADwAAAGRycy9kb3ducmV2LnhtbESPT2vCQBTE7wW/w/KEXopuKhI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JNjHAAAA3AAAAA8AAAAAAAAAAAAAAAAAmAIAAGRy&#10;cy9kb3ducmV2LnhtbFBLBQYAAAAABAAEAPUAAACMAwAAAAA=&#10;" fillcolor="#4f81bd [3204]" strokecolor="#243f60 [1604]" strokeweight="2pt">
                  <v:textbo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Tool</w:t>
                        </w:r>
                        <w:proofErr w:type="spellEnd"/>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BQ8cA&#10;AADcAAAADwAAAGRycy9kb3ducmV2LnhtbESPT2vCQBTE7wW/w/KEXopuKhg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gUPHAAAA3AAAAA8AAAAAAAAAAAAAAAAAmAIAAGRy&#10;cy9kb3ducmV2LnhtbFBLBQYAAAAABAAEAPUAAACM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5tMQA&#10;AADcAAAADwAAAGRycy9kb3ducmV2LnhtbESPS4vCQBCE7wv+h6EFL4tOFBGJjiKCj+xtfZ2bTJsE&#10;Mz0hM2rir3cWFjwWVfUVNV82phQPql1hWcFwEIEgTq0uOFNwOm76UxDOI2ssLZOClhwsF52vOcba&#10;PvmXHgefiQBhF6OC3PsqltKlORl0A1sRB+9qa4M+yDqTusZngJtSjqJoIg0WHBZyrGidU3o73I2C&#10;ZLt7bc/G/Pj2db+cbm0yrr4TpXrdZjUD4anxn/B/e68VjKIJ/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bTEAAAA3AAAAA8AAAAAAAAAAAAAAAAAmAIAAGRycy9k&#10;b3ducmV2LnhtbFBLBQYAAAAABAAEAPUAAACJAw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cL8UA&#10;AADcAAAADwAAAGRycy9kb3ducmV2LnhtbESPS2vDMBCE74X8B7GBXkoi15QmuFFMCDSte8vzvFhb&#10;28RaGUvxI7++KhR6HGbmG2aVDqYWHbWusqzgeR6BIM6trrhQcDq+z5YgnEfWWFsmBSM5SNeThxUm&#10;2va8p+7gCxEg7BJUUHrfJFK6vCSDbm4b4uB929agD7ItpG6xD3BTyziKXqXBisNCiQ1tS8qvh5tR&#10;kO0+7ruzMV9+vN8up+uYvTRPmVKP02HzBsLT4P/Df+1PrSCO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VwvxQAAANwAAAAPAAAAAAAAAAAAAAAAAJgCAABkcnMv&#10;ZG93bnJldi54bWxQSwUGAAAAAAQABAD1AAAAig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Map</w:t>
                        </w:r>
                        <w:proofErr w:type="spellEnd"/>
                      </w:p>
                    </w:txbxContent>
                  </v:textbox>
                </v:oval>
                <v:oval id="Ellips 208" o:spid="_x0000_s1078" style="position:absolute;left:46731;top:30742;width:11995;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IXcAA&#10;AADcAAAADwAAAGRycy9kb3ducmV2LnhtbERPy4rCMBTdD/gP4QpuBk0VGaQaRQQfdTe+1pfm2hab&#10;m9JEbf16sxBcHs57tmhMKR5Uu8KyguEgAkGcWl1wpuB0XPcnIJxH1lhaJgUtOVjMOz8zjLV98j89&#10;Dj4TIYRdjApy76tYSpfmZNANbEUcuKutDfoA60zqGp8h3JRyFEV/0mDBoSHHilY5pbfD3ShINtvX&#10;5mzM3rev++V0a5Nx9Zso1es2yykIT43/ij/unVYwisLa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7IXcAAAADcAAAADwAAAAAAAAAAAAAAAACYAgAAZHJzL2Rvd25y&#10;ZXYueG1sUEsFBgAAAAAEAAQA9QAAAIUDAAAAAA==&#10;" fillcolor="#9bbb59 [3206]" strokecolor="#4e6128 [1606]" strokeweight="2pt">
                  <v:textbo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Collection</w:t>
                        </w:r>
                      </w:p>
                    </w:txbxContent>
                  </v:textbox>
                </v:oval>
                <v:shape id="Rak pil 209" o:spid="_x0000_s1079" type="#_x0000_t32" style="position:absolute;left:24266;top:11741;width:3;height:2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pOMQAAADcAAAADwAAAGRycy9kb3ducmV2LnhtbESPQWsCMRSE7wX/Q3hCbzVbi2u7NUoR&#10;FPGmKz2/bl43Szcv2yTq6q9vCoLHYWa+YWaL3rbiRD40jhU8jzIQxJXTDdcKDuXq6RVEiMgaW8ek&#10;4EIBFvPBwwwL7c68o9M+1iJBOBSowMTYFVKGypDFMHIdcfK+nbcYk/S11B7PCW5bOc6yXFpsOC0Y&#10;7GhpqPrZH62Cr/JXT0xe6q1/cXl+uX5Ot8e1Uo/D/uMdRKQ+3sO39kYrGGdv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ak4xAAAANwAAAAPAAAAAAAAAAAA&#10;AAAAAKECAABkcnMvZG93bnJldi54bWxQSwUGAAAAAAQABAD5AAAAkgMAAAAA&#10;" strokecolor="#4579b8 [3044]">
                  <v:stroke endarrow="block"/>
                </v:shape>
                <v:shape id="Rak pil 210" o:spid="_x0000_s1080" type="#_x0000_t32" style="position:absolute;left:30736;top:17249;width:3698;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5q8IAAADcAAAADwAAAGRycy9kb3ducmV2LnhtbERPy4rCMBTdD/gP4QpuZEztqCPVKCLI&#10;+NrojODy0lzbYnNTmqj1781CmOXhvKfzxpTiTrUrLCvo9yIQxKnVBWcK/n5Xn2MQziNrLC2Tgic5&#10;mM9aH1NMtH3wge5Hn4kQwi5BBbn3VSKlS3My6Hq2Ig7cxdYGfYB1JnWNjxBuShlH0UgaLDg05FjR&#10;Mqf0erwZBcuv7+2puxn8jHDPfsfxejPcnpXqtJvFBISnxv+L3+61VhD3w/x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w5q8IAAADcAAAADwAAAAAAAAAAAAAA&#10;AAChAgAAZHJzL2Rvd25yZXYueG1sUEsFBgAAAAAEAAQA+QAAAJADAAAAAA==&#10;" strokecolor="#4579b8 [3044]">
                  <v:stroke endarrow="block"/>
                </v:shape>
                <v:shape id="Rak pil 216" o:spid="_x0000_s1081" type="#_x0000_t32" style="position:absolute;left:46029;top:25569;width:266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Rak pil 218" o:spid="_x0000_s1082" type="#_x0000_t32" style="position:absolute;left:40232;top:20319;width:0;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o1rcIAAADcAAAADwAAAGRycy9kb3ducmV2LnhtbERPy4rCMBTdD/gP4QpuZEztqCPVKCLI&#10;+NrojODy0lzbYnNTmqj1781CmOXhvKfzxpTiTrUrLCvo9yIQxKnVBWcK/n5Xn2MQziNrLC2Tgic5&#10;mM9aH1NMtH3wge5Hn4kQwi5BBbn3VSKlS3My6Hq2Ig7cxdYGfYB1JnWNjxBuShlH0UgaLDg05FjR&#10;Mqf0erwZBcuv7+2puxn8jHDPfsfxejPcnpXqtJvFBISnxv+L3+61VhD3w9p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o1rcIAAADcAAAADwAAAAAAAAAAAAAA&#10;AAChAgAAZHJzL2Rvd25yZXYueG1sUEsFBgAAAAAEAAQA+QAAAJADAAAAAA==&#10;" strokecolor="#4579b8 [3044]">
                  <v:stroke endarrow="block"/>
                </v:shape>
                <v:shape id="Rak pil 224" o:spid="_x0000_s1083" type="#_x0000_t32" style="position:absolute;left:60061;top:17286;width:30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FcYAAADcAAAADwAAAGRycy9kb3ducmV2LnhtbESPT2vCQBTE74V+h+UVepG6adRU0myk&#10;CMW/l1oFj4/saxKafRuyW43f3hWEHoeZ+Q2TzXrTiBN1rras4HUYgSAurK65VLD//nyZgnAeWWNj&#10;mRRcyMEsf3zIMNX2zF902vlSBAi7FBVU3replK6oyKAb2pY4eD+2M+iD7EqpOzwHuGlkHEWJNFhz&#10;WKiwpXlFxe/uzyiYj97Wh8FqvEhwy37D8XI1WR+Ven7qP95BeOr9f/jeXmoFcTy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r9RXGAAAA3AAAAA8AAAAAAAAA&#10;AAAAAAAAoQIAAGRycy9kb3ducmV2LnhtbFBLBQYAAAAABAAEAPkAAACUAwAAAAA=&#10;" strokecolor="#4579b8 [3044]">
                  <v:stroke endarrow="block"/>
                </v:shape>
                <v:shape id="Rak pil 225" o:spid="_x0000_s1084" type="#_x0000_t32" style="position:absolute;left:54263;top:20319;width:7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QjsUAAADcAAAADwAAAGRycy9kb3ducmV2LnhtbESPT2vCQBTE7wW/w/KEXkrdmKqV6CpF&#10;kPrvUqvg8ZF9JsHs25BdNX57VxA8DjPzG2Y8bUwpLlS7wrKCbicCQZxaXXCmYPc//xyCcB5ZY2mZ&#10;FNzIwXTSehtjou2V/+iy9ZkIEHYJKsi9rxIpXZqTQdexFXHwjrY26IOsM6lrvAa4KWUcRQNpsOCw&#10;kGNFs5zS0/ZsFMy+vlf7j2Xvd4Ab9muOF8v+6qDUe7v5GYHw1PhX+NleaAVx3If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dQjsUAAADcAAAADwAAAAAAAAAA&#10;AAAAAAChAgAAZHJzL2Rvd25yZXYueG1sUEsFBgAAAAAEAAQA+QAAAJMDAAAAAA==&#10;" strokecolor="#4579b8 [3044]">
                  <v:stroke endarrow="block"/>
                </v:shape>
                <v:shape id="Rak pil 226" o:spid="_x0000_s1085" type="#_x0000_t32" style="position:absolute;left:68925;top:20319;width:0;height:2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XO+cYAAADcAAAADwAAAGRycy9kb3ducmV2LnhtbESPW2vCQBSE34X+h+UIvhTdNNVYUlcp&#10;gnh98VLo4yF7TEKzZ0N21fTfu0LBx2FmvmEms9ZU4kqNKy0reBtEIIgzq0vOFZyOi/4HCOeRNVaW&#10;ScEfOZhNXzoTTLW98Z6uB5+LAGGXooLC+zqV0mUFGXQDWxMH72wbgz7IJpe6wVuAm0rGUZRIgyWH&#10;hQJrmheU/R4uRsH8fbz5fl0Plwnu2G85Xq1Hmx+let326xOEp9Y/w//tlVYQxwk8zoQ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1zvnGAAAA3AAAAA8AAAAAAAAA&#10;AAAAAAAAoQIAAGRycy9kb3ducmV2LnhtbFBLBQYAAAAABAAEAPkAAACUAw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4cQAAADcAAAADwAAAGRycy9kb3ducmV2LnhtbESPQWvCQBSE70L/w/KEXqRujGBrdBUp&#10;FD14UNsf8Jp9JovZt2l2a5J/7wqCx2FmvmGW685W4kqNN44VTMYJCOLcacOFgp/vr7cPED4ga6wc&#10;k4KePKxXL4MlZtq1fKTrKRQiQthnqKAMoc6k9HlJFv3Y1cTRO7vGYoiyKaRusI1wW8k0SWbSouG4&#10;UGJNnyXll9O/VeC5ne57Mzr35rDdG4ez6v33T6nXYbdZgAjUhWf40d5pBWk6h/uZe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fhxAAAANwAAAAPAAAAAAAAAAAA&#10;AAAAAKECAABkcnMvZG93bnJldi54bWxQSwUGAAAAAAQABAD5AAAAkgMAAAAA&#10;" adj="-34552,19385" strokecolor="#4579b8 [3044]">
                  <v:stroke endarrow="block"/>
                </v:shape>
                <v:shape id="Rak pil 232" o:spid="_x0000_s1087" type="#_x0000_t32" style="position:absolute;left:74722;top:17286;width:39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eJ8YAAADcAAAADwAAAGRycy9kb3ducmV2LnhtbESPT2vCQBTE74LfYXmCl1I3xj+V6Coi&#10;SNV6qVXw+Mg+k2D2bciumn57t1DwOMzMb5jZojGluFPtCssK+r0IBHFqdcGZguPP+n0CwnlkjaVl&#10;UvBLDhbzdmuGibYP/qb7wWciQNglqCD3vkqkdGlOBl3PVsTBu9jaoA+yzqSu8RHgppRxFI2lwYLD&#10;Qo4VrXJKr4ebUbAafOxOb9vh5xj37L843mxHu7NS3U6znILw1PhX+L+90QriQQx/Z8IRk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XXifGAAAA3AAAAA8AAAAAAAAA&#10;AAAAAAAAoQIAAGRycy9kb3ducmV2LnhtbFBLBQYAAAAABAAEAPkAAACUAwAAAAA=&#10;" strokecolor="#4579b8 [3044]">
                  <v:stroke endarrow="block"/>
                </v:shape>
                <v:shape id="Rak pil 234" o:spid="_x0000_s1088" type="#_x0000_t32" style="position:absolute;left:46029;top:17286;width:2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jyMYAAADcAAAADwAAAGRycy9kb3ducmV2LnhtbESPQWvCQBSE70L/w/IKvYhuGm0qMRsp&#10;QqnaXqoVPD6yr0lo9m3IbjX+e1cQPA4z8w2TLXrTiCN1rras4HkcgSAurK65VPCzex/NQDiPrLGx&#10;TArO5GCRPwwyTLU98Tcdt74UAcIuRQWV920qpSsqMujGtiUO3q/tDPogu1LqDk8BbhoZR1EiDdYc&#10;FipsaVlR8bf9NwqWk9fNfriefiT4xf6T49X6ZXNQ6umxf5uD8NT7e/jWXmkF8WQK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Y8jGAAAA3AAAAA8AAAAAAAAA&#10;AAAAAAAAoQIAAGRycy9kb3ducmV2LnhtbFBLBQYAAAAABAAEAPkAAACUAwAAAAA=&#10;" strokecolor="#4579b8 [3044]">
                  <v:stroke endarrow="block"/>
                </v:shape>
                <v:oval id="Ellips 235" o:spid="_x0000_s1089" style="position:absolute;left:21657;top:34922;width:11443;height: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pcYA&#10;AADcAAAADwAAAGRycy9kb3ducmV2LnhtbESPQWvCQBSE7wX/w/IKvdWNBmuJriKFkkJRMBbE2yP7&#10;TEKzb8PuGtN/7woFj8PMfMMs14NpRU/ON5YVTMYJCOLS6oYrBT+Hz9d3ED4ga2wtk4I/8rBejZ6W&#10;mGl75T31RahEhLDPUEEdQpdJ6cuaDPqx7Yijd7bOYIjSVVI7vEa4aeU0Sd6kwYbjQo0dfdRU/hYX&#10;o6C/FNUkzZsk3ab53u1O37tjPlfq5XnYLEAEGsIj/N/+0gqm6Qz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qpcYAAADcAAAADwAAAAAAAAAAAAAAAACYAgAAZHJz&#10;L2Rvd25yZXYueG1sUEsFBgAAAAAEAAQA9QAAAIs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olMap</w:t>
                        </w:r>
                        <w:proofErr w:type="spellEnd"/>
                      </w:p>
                    </w:txbxContent>
                  </v:textbox>
                </v:oval>
                <v:shape id="Rak pil 236" o:spid="_x0000_s1090" type="#_x0000_t32" style="position:absolute;left:27378;top:33015;width:76;height:1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398QAAADcAAAADwAAAGRycy9kb3ducmV2LnhtbESPQWsCMRSE74X+h/AKvdVsFdOyGqUU&#10;lOJNt/T83Lxulm5etknU1V9vCgWPw8x8w8yXg+vEkUJsPWt4HhUgiGtvWm40fFarp1cQMSEb7DyT&#10;hjNFWC7u7+ZYGn/iLR13qREZwrFEDTalvpQy1pYcxpHvibP37YPDlGVopAl4ynDXyXFRKOmw5bxg&#10;sad3S/XP7uA07KtfM7WqMpsw8UqdL18vm8Na68eH4W0GItGQbuH/9ofRMJ4o+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5vf3xAAAANwAAAAPAAAAAAAAAAAA&#10;AAAAAKECAABkcnMvZG93bnJldi54bWxQSwUGAAAAAAQABAD5AAAAkgM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qC6sAAAADcAAAADwAAAGRycy9kb3ducmV2LnhtbERPTYvCMBC9L/gfwgh7WTRdBSnVKCII&#10;4s3aZa9DMrbBZlKbrHb/vTkIHh/ve7UZXCvu1AfrWcH3NANBrL2xXCuozvtJDiJEZIOtZ1LwTwE2&#10;69HHCgvjH3yiexlrkUI4FKigibErpAy6IYdh6jvixF187zAm2NfS9PhI4a6VsyxbSIeWU0ODHe0a&#10;0tfyzyn4tV+3U65/9LHa1vpS5XZ/86VSn+NhuwQRaYhv8ct9MApm87Q2nUlH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qgurAAAAA3AAAAA8AAAAAAAAAAAAAAAAA&#10;oQIAAGRycy9kb3ducmV2LnhtbFBLBQYAAAAABAAEAPkAAACOAwAAAAA=&#10;" strokecolor="#4579b8 [3044]">
                  <v:stroke endarrow="block"/>
                </v:shape>
                <v:shape id="Vinklad  239" o:spid="_x0000_s1092" type="#_x0000_t33" style="position:absolute;left:40874;top:27959;width:5216;height:6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HUtMYAAADcAAAADwAAAGRycy9kb3ducmV2LnhtbESP3WrCQBSE74W+w3IK3kjdaCFo6ioi&#10;WKy9CP48wGn2NAlmz4bdbYxv7woFL4eZ+YZZrHrTiI6cry0rmIwTEMSF1TWXCs6n7dsMhA/IGhvL&#10;pOBGHlbLl8ECM22vfKDuGEoRIewzVFCF0GZS+qIig35sW+Lo/VpnMETpSqkdXiPcNHKaJKk0WHNc&#10;qLClTUXF5fhnFLhL8tnlP1/5ed/sD6d8lH7fTKrU8LVff4AI1Idn+L+90wqm73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1LTGAAAA3AAAAA8AAAAAAAAA&#10;AAAAAAAAoQIAAGRycy9kb3ducmV2LnhtbFBLBQYAAAAABAAEAPkAAACUAwAAAAA=&#10;" strokecolor="#4579b8 [3044]">
                  <v:stroke endarrow="block"/>
                </v:shape>
                <v:oval id="Ellips 240" o:spid="_x0000_s1093" style="position:absolute;left:41801;top:39413;width:14166;height:4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6QMMA&#10;AADcAAAADwAAAGRycy9kb3ducmV2LnhtbERPXWvCMBR9H+w/hDvwbaZa0dEZZQxGBVGwDsS3S3PX&#10;ljU3JYm1/nvzIPh4ON/L9WBa0ZPzjWUFk3ECgri0uuFKwe/x5/0DhA/IGlvLpOBGHtar15clZtpe&#10;+UB9ESoRQ9hnqKAOocuk9GVNBv3YdsSR+7POYIjQVVI7vMZw08ppksylwYZjQ40dfddU/hcXo6C/&#10;FNUkzZsk3aX5we3P2/0pXyg1ehu+PkEEGsJT/HBvtILp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S6QMMAAADcAAAADwAAAAAAAAAAAAAAAACYAgAAZHJzL2Rv&#10;d25yZXYueG1sUEsFBgAAAAAEAAQA9QAAAIg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sidR="00C470F2">
                          <w:rPr>
                            <w:rFonts w:ascii="Arial" w:eastAsia="Times New Roman" w:hAnsi="Arial"/>
                            <w:sz w:val="20"/>
                            <w:szCs w:val="20"/>
                          </w:rPr>
                          <w:t>Model</w:t>
                        </w:r>
                        <w:proofErr w:type="spellEnd"/>
                      </w:p>
                    </w:txbxContent>
                  </v:textbox>
                </v:oval>
                <v:shape id="Vinklad  241" o:spid="_x0000_s1094" type="#_x0000_t34" style="position:absolute;left:33100;top:37806;width:8701;height:395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k7MMAAADcAAAADwAAAGRycy9kb3ducmV2LnhtbESPwWrDMBBE74H8g9hCb4ns1ITgRDYl&#10;UOilh6YhkNtibSwRa2UsOXb/vioUehxm5g1zqGfXiQcNwXpWkK8zEMSN15ZbBeevt9UORIjIGjvP&#10;pOCbAtTVcnHAUvuJP+lxiq1IEA4lKjAx9qWUoTHkMKx9T5y8mx8cxiSHVuoBpwR3ndxk2VY6tJwW&#10;DPZ0NNTcT6NTQDx1L0ZePsy8vRXBnourHb1Sz0/z6x5EpDn+h//a71rBpsjh90w6Ar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xpOzDAAAA3AAAAA8AAAAAAAAAAAAA&#10;AAAAoQIAAGRycy9kb3ducmV2LnhtbFBLBQYAAAAABAAEAPkAAACRAwAAAAA=&#10;" strokecolor="#4579b8 [3044]">
                  <v:stroke endarrow="block"/>
                </v:shape>
                <v:oval id="Ellips 244" o:spid="_x0000_s1095" style="position:absolute;left:43578;top:40031;width:14161;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Q8YA&#10;AADcAAAADwAAAGRycy9kb3ducmV2LnhtbESPQWvCQBSE74X+h+UVeqsbjVSJriJCSUEUTAvi7ZF9&#10;TUKzb8PuGtN/7woFj8PMfMMs14NpRU/ON5YVjEcJCOLS6oYrBd9fH29zED4ga2wtk4I/8rBePT8t&#10;MdP2ykfqi1CJCGGfoYI6hC6T0pc1GfQj2xFH78c6gyFKV0nt8BrhppWTJHmXBhuOCzV2tK2p/C0u&#10;RkF/KapxmjdJuk/zozucd4dTPlPq9WXYLEAEGsIj/N/+1Aom0y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8Q8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5" o:spid="_x0000_s1096" style="position:absolute;left:45821;top:40690;width:1416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2MYA&#10;AADcAAAADwAAAGRycy9kb3ducmV2LnhtbESPQWvCQBSE7wX/w/KE3upG02pJXUUKJQWpYBSkt0f2&#10;NQlm34bdNab/3i0UPA4z8w2zXA+mFT0531hWMJ0kIIhLqxuuFBwPH0+vIHxA1thaJgW/5GG9Gj0s&#10;MdP2ynvqi1CJCGGfoYI6hC6T0pc1GfQT2xFH78c6gyFKV0nt8BrhppWzJJlLgw3HhRo7eq+pPBcX&#10;o6C/FNU0zZsk/Urzvdt9b3enfKHU43jYvIEINIR7+L/9qRXMnl/g70w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Z2M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6" o:spid="_x0000_s1097" style="position:absolute;left:61637;top:35474;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AdMUA&#10;AADcAAAADwAAAGRycy9kb3ducmV2LnhtbESPQWvCQBSE74L/YXlCL1I3lRBKdBURak1vTW3Pj+wz&#10;CWbfhuyqSX69Wyj0OMzMN8x625tG3KhztWUFL4sIBHFhdc2lgtPX2/MrCOeRNTaWScFADrab6WSN&#10;qbZ3/qRb7ksRIOxSVFB536ZSuqIig25hW+LgnW1n0AfZlVJ3eA9w08hlFCXSYM1hocKW9hUVl/xq&#10;FGSH9/HwbcyHH8brz+kyZHE7z5R6mvW7FQhPvf8P/7WPWsEyTuD3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0B0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p>
                    </w:txbxContent>
                  </v:textbox>
                </v:oval>
                <v:oval id="Ellips 247" o:spid="_x0000_s1098" style="position:absolute;left:75255;top:27357;width:11284;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l78UA&#10;AADcAAAADwAAAGRycy9kb3ducmV2LnhtbESPT4vCMBTE78J+h/AWvIimiqxLNcoi+Kd701XPj+Zt&#10;W2xeShO19dMbQfA4zMxvmNmiMaW4Uu0KywqGgwgEcWp1wZmCw9+q/w3CeWSNpWVS0JKDxfyjM8NY&#10;2xvv6Lr3mQgQdjEqyL2vYildmpNBN7AVcfD+bW3QB1lnUtd4C3BTylEUfUmDBYeFHCta5pSe9xej&#10;IFlv7uujMb++vV9Oh3ObjKteolT3s/mZgvDU+Hf41d5qBaPxB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Xv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shape id="Vinklad  248" o:spid="_x0000_s1099" type="#_x0000_t33" style="position:absolute;left:58726;top:33817;width:8709;height:16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1BcEAAADcAAAADwAAAGRycy9kb3ducmV2LnhtbERPO2/CMBDeK/EfrEPqVpwiXkoxCLWi&#10;YoS0S7dTfE0i7HOIj5D++3pAYvz0vdfbwTvVUxebwAZeJxko4jLYhisD31/7lxWoKMgWXWAy8EcR&#10;tpvR0xpzG258or6QSqUQjjkaqEXaXOtY1uQxTkJLnLjf0HmUBLtK2w5vKdw7Pc2yhfbYcGqosaX3&#10;mspzcfUGrqtzo3s3L5Zy+ZTjh2uX+vRjzPN42L2BEhrkIb67D9bAdJbWpjPpCO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zUFwQAAANwAAAAPAAAAAAAAAAAAAAAA&#10;AKECAABkcnMvZG93bnJldi54bWxQSwUGAAAAAAQABAD5AAAAjwMAAAAA&#10;" strokecolor="#4579b8 [3044]">
                  <v:stroke endarrow="block"/>
                </v:shape>
                <v:shape id="Vinklad  249" o:spid="_x0000_s1100" type="#_x0000_t33" style="position:absolute;left:62960;top:38560;width:1498;height:74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B1cIAAADcAAAADwAAAGRycy9kb3ducmV2LnhtbESP0YrCMBRE3wX/IVzBN00VWdZqFBEE&#10;QWR3az/g2lybYnNTm6jdv98sCD4OM3OGWa47W4sHtb5yrGAyTkAQF05XXCrIT7vRJwgfkDXWjknB&#10;L3lYr/q9JabaPfmHHlkoRYSwT1GBCaFJpfSFIYt+7Bri6F1cazFE2ZZSt/iMcFvLaZJ8SIsVxwWD&#10;DW0NFdfsbhVI+z1xZX74qk1mfU50vhXHs1LDQbdZgAjUhXf41d5rBdPZHP7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8B1cIAAADcAAAADwAAAAAAAAAAAAAA&#10;AAChAgAAZHJzL2Rvd25yZXYueG1sUEsFBgAAAAAEAAQA+QAAAJADAAAAAA==&#10;" strokecolor="#4579b8 [3044]">
                  <v:stroke endarrow="block"/>
                </v:shape>
                <v:shape id="Vinklad  253" o:spid="_x0000_s1101" type="#_x0000_t34" style="position:absolute;left:83935;top:34564;width:3436;height:15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O0MYAAADcAAAADwAAAGRycy9kb3ducmV2LnhtbESPQWvCQBSE74X+h+UVeim6q8VWoquU&#10;QksPvdQIenxmn0k0+zZkXzX+e7dQ8DjMzDfMfNn7Rp2oi3VgC6OhAUVcBFdzaWGdfwymoKIgO2wC&#10;k4ULRVgu7u/mmLlw5h86raRUCcIxQwuVSJtpHYuKPMZhaImTtw+dR0myK7Xr8JzgvtFjY160x5rT&#10;QoUtvVdUHFe/3sJu+7QxudCrfO5Gm+/DZH0sc2Pt40P/NgMl1Mst/N/+chbGk2f4O5OOgF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fDtDGAAAA3AAAAA8AAAAAAAAA&#10;AAAAAAAAoQIAAGRycy9kb3ducmV2LnhtbFBLBQYAAAAABAAEAPkAAACUAwAAAAA=&#10;" strokecolor="#4579b8 [3044]">
                  <v:stroke endarrow="block"/>
                </v:shape>
                <v:shape id="Vinklad  255" o:spid="_x0000_s1102" type="#_x0000_t34" style="position:absolute;left:82189;top:20761;width:5304;height:78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Q/sUAAADcAAAADwAAAGRycy9kb3ducmV2LnhtbESPT2sCMRTE7wW/Q3hCbzWrYCmrUfyz&#10;BXspuApeH5vn7uLmJU1Sd/32TaHQ4zAzv2GW68F04k4+tJYVTCcZCOLK6pZrBefT+8sbiBCRNXaW&#10;ScGDAqxXo6cl5tr2fKR7GWuRIBxyVNDE6HIpQ9WQwTCxjjh5V+sNxiR9LbXHPsFNJ2dZ9ioNtpwW&#10;GnS0a6i6ld9GQe8v16EujmWx/9oXfeU+PrfeKfU8HjYLEJGG+B/+ax+0gtl8D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RQ/sUAAADcAAAADwAAAAAAAAAA&#10;AAAAAAChAgAAZHJzL2Rvd25yZXYueG1sUEsFBgAAAAAEAAQA+QAAAJMDAAAAAA==&#10;" strokecolor="#4579b8 [3044]">
                  <v:stroke endarrow="block"/>
                </v:shape>
                <v:shape id="Vinklad  256" o:spid="_x0000_s1103" type="#_x0000_t33" style="position:absolute;left:65160;top:21332;width:3131;height:167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lZsUAAADcAAAADwAAAGRycy9kb3ducmV2LnhtbESP3WrCQBSE7wu+w3IEb4puFBokdRUR&#10;lGovgj8PcJo9JsHs2bC7jfHtuwXBy2FmvmEWq940oiPna8sKppMEBHFhdc2lgst5O56D8AFZY2OZ&#10;FDzIw2o5eFtgpu2dj9SdQikihH2GCqoQ2kxKX1Rk0E9sSxy9q3UGQ5SulNrhPcJNI2dJkkqDNceF&#10;ClvaVFTcTr9Ggbsluy7/2eeXQ3M4nvP39PthUqVGw379CSJQH17hZ/tLK5h9pP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lZsUAAADcAAAADwAAAAAAAAAA&#10;AAAAAAChAgAAZHJzL2Rvd25yZXYueG1sUEsFBgAAAAAEAAQA+QAAAJMDAAAAAA==&#10;" strokecolor="#4579b8 [3044]">
                  <v:stroke endarrow="block"/>
                </v:shape>
                <w10:wrap type="square" anchorx="margin"/>
              </v:group>
            </w:pict>
          </mc:Fallback>
        </mc:AlternateContent>
      </w:r>
      <w:r w:rsidR="00071585">
        <w:t>Applikationsarkitektur client</w:t>
      </w:r>
    </w:p>
    <w:p w:rsidR="0079656B" w:rsidRDefault="00506FB3" w:rsidP="007B473C">
      <w:pPr>
        <w:pStyle w:val="Rubrik1"/>
      </w:pPr>
      <w:r>
        <w:lastRenderedPageBreak/>
        <w:t>Tredjepartskomponenter</w:t>
      </w:r>
    </w:p>
    <w:p w:rsidR="007B473C" w:rsidRDefault="007B473C" w:rsidP="007B473C">
      <w:pPr>
        <w:pStyle w:val="Rubrik2"/>
      </w:pPr>
      <w:r>
        <w:t>Backend</w:t>
      </w:r>
    </w:p>
    <w:p w:rsidR="007B473C" w:rsidRPr="008B60B1" w:rsidRDefault="001A69F7" w:rsidP="008B60B1">
      <w:pPr>
        <w:pStyle w:val="Brdtext"/>
        <w:rPr>
          <w:i/>
        </w:rPr>
      </w:pPr>
      <w:r>
        <w:rPr>
          <w:bCs/>
        </w:rPr>
        <w:t>Pd</w:t>
      </w:r>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rd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rd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r w:rsidRPr="008B60B1">
        <w:t>Client</w:t>
      </w:r>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Default="00506FB3" w:rsidP="00506FB3">
      <w:pPr>
        <w:pStyle w:val="Brdtext"/>
        <w:rPr>
          <w:i/>
        </w:rPr>
      </w:pPr>
      <w:r w:rsidRPr="008B60B1">
        <w:t>x2js</w:t>
      </w:r>
      <w:r w:rsidR="008B60B1" w:rsidRPr="008B60B1">
        <w:t xml:space="preserve"> - </w:t>
      </w:r>
      <w:r w:rsidR="008B60B1" w:rsidRPr="008B60B1">
        <w:rPr>
          <w:i/>
        </w:rPr>
        <w:t>översätter från xml till json och vice versa</w:t>
      </w:r>
    </w:p>
    <w:p w:rsidR="006705E9" w:rsidRPr="008B60B1" w:rsidRDefault="006705E9" w:rsidP="00506FB3">
      <w:pPr>
        <w:pStyle w:val="Brdtext"/>
      </w:pPr>
      <w:r>
        <w:t>jsts – JavaScript Topology Suite – används av bufferverktyget</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Rubrik1"/>
        <w:rPr>
          <w:lang w:val="en-US"/>
        </w:rPr>
      </w:pPr>
      <w:r w:rsidRPr="001A69F7">
        <w:rPr>
          <w:lang w:val="en-US"/>
        </w:rPr>
        <w:t>Admin</w:t>
      </w:r>
    </w:p>
    <w:p w:rsidR="007B473C" w:rsidRPr="001A69F7" w:rsidRDefault="007B473C" w:rsidP="007B473C">
      <w:pPr>
        <w:pStyle w:val="Brdtext"/>
        <w:rPr>
          <w:i/>
          <w:lang w:val="en-US"/>
        </w:rPr>
      </w:pPr>
      <w:r w:rsidRPr="001A69F7">
        <w:rPr>
          <w:i/>
          <w:lang w:val="en-US"/>
        </w:rPr>
        <w:t>client</w:t>
      </w:r>
      <w:r w:rsidR="006B7490">
        <w:rPr>
          <w:i/>
          <w:lang w:val="en-US"/>
        </w:rPr>
        <w:t xml:space="preserve"> - Hajk</w:t>
      </w:r>
      <w:r w:rsidR="008B60B1" w:rsidRPr="001A69F7">
        <w:rPr>
          <w:i/>
          <w:lang w:val="en-US"/>
        </w:rPr>
        <w:t>.x.x.x.min.js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9" w:name="_Toc463860782"/>
      <w:r>
        <w:lastRenderedPageBreak/>
        <w:t>Förberedelser</w:t>
      </w:r>
      <w:bookmarkEnd w:id="9"/>
    </w:p>
    <w:p w:rsidR="00923718" w:rsidRDefault="00923718" w:rsidP="000C383E">
      <w:pPr>
        <w:pStyle w:val="Brdtext"/>
      </w:pPr>
      <w:r>
        <w:t>Den dator som används för att kompilera källkoden behöver vara utrustad med följande programvaror: git</w:t>
      </w:r>
      <w:r>
        <w:rPr>
          <w:rStyle w:val="Fotnotsreferens"/>
        </w:rPr>
        <w:footnoteReference w:id="1"/>
      </w:r>
      <w:r>
        <w:t>, nodejs</w:t>
      </w:r>
      <w:r>
        <w:rPr>
          <w:rStyle w:val="Fotnotsreferens"/>
        </w:rPr>
        <w:footnoteReference w:id="2"/>
      </w:r>
      <w:r>
        <w:t>, npm, grunt</w:t>
      </w:r>
      <w:r>
        <w:rPr>
          <w:rStyle w:val="Fotnotsreferens"/>
        </w:rPr>
        <w:footnoteReference w:id="3"/>
      </w:r>
      <w:r>
        <w:t>, jsdocs</w:t>
      </w:r>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10" w:name="_Toc463860783"/>
      <w:r>
        <w:t>Katalogstruktur för källkod</w:t>
      </w:r>
      <w:bookmarkEnd w:id="10"/>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Rubrik1"/>
      </w:pPr>
      <w:bookmarkStart w:id="11" w:name="_Toc463860784"/>
      <w:r>
        <w:t>Kompilera javascriptapplikationer</w:t>
      </w:r>
      <w:bookmarkEnd w:id="11"/>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6705E9" w:rsidRDefault="003258C1" w:rsidP="00B70ABE">
      <w:pPr>
        <w:rPr>
          <w:rFonts w:ascii="Consolas" w:hAnsi="Consolas" w:cs="Consolas"/>
          <w:lang w:val="en-US"/>
        </w:rPr>
      </w:pPr>
      <w:r w:rsidRPr="006705E9">
        <w:rPr>
          <w:rFonts w:ascii="Consolas" w:hAnsi="Consolas" w:cs="Consolas"/>
          <w:lang w:val="en-US"/>
        </w:rPr>
        <w:t xml:space="preserve">grunt </w:t>
      </w:r>
      <w:r w:rsidR="00F12723" w:rsidRPr="006705E9">
        <w:rPr>
          <w:rFonts w:ascii="Consolas" w:hAnsi="Consolas" w:cs="Consolas"/>
          <w:lang w:val="en-US"/>
        </w:rPr>
        <w:t>dependencies</w:t>
      </w:r>
    </w:p>
    <w:p w:rsidR="00946CFB" w:rsidRPr="006705E9" w:rsidRDefault="00946CFB" w:rsidP="00B70ABE">
      <w:pPr>
        <w:rPr>
          <w:rFonts w:ascii="Consolas" w:hAnsi="Consolas" w:cs="Consolas"/>
          <w:lang w:val="en-US"/>
        </w:rPr>
      </w:pPr>
      <w:r w:rsidRPr="006705E9">
        <w:rPr>
          <w:rFonts w:ascii="Consolas" w:hAnsi="Consolas" w:cs="Consolas"/>
          <w:lang w:val="en-U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6705E9" w:rsidRDefault="00096B26" w:rsidP="00B70ABE">
      <w:pPr>
        <w:rPr>
          <w:rFonts w:ascii="Consolas" w:hAnsi="Consolas" w:cs="Consolas"/>
        </w:rPr>
      </w:pPr>
      <w:r w:rsidRPr="006705E9">
        <w:rPr>
          <w:rFonts w:ascii="Consolas" w:hAnsi="Consolas" w:cs="Consolas"/>
        </w:rPr>
        <w:t>cd..</w:t>
      </w:r>
    </w:p>
    <w:p w:rsidR="00096B26" w:rsidRPr="006705E9" w:rsidRDefault="00096B26" w:rsidP="00B70ABE">
      <w:pPr>
        <w:rPr>
          <w:rFonts w:ascii="Consolas" w:hAnsi="Consolas" w:cs="Consolas"/>
        </w:rPr>
      </w:pPr>
      <w:r w:rsidRPr="006705E9">
        <w:rPr>
          <w:rFonts w:ascii="Consolas" w:hAnsi="Consolas" w:cs="Consolas"/>
        </w:rPr>
        <w:t>cd admin</w:t>
      </w:r>
    </w:p>
    <w:p w:rsidR="00096B26" w:rsidRPr="006705E9" w:rsidRDefault="00D439C0" w:rsidP="00B70ABE">
      <w:pPr>
        <w:rPr>
          <w:rFonts w:ascii="Consolas" w:hAnsi="Consolas" w:cs="Consolas"/>
        </w:rPr>
      </w:pPr>
      <w:r>
        <w:rPr>
          <w:rFonts w:ascii="Consolas" w:hAnsi="Consolas" w:cs="Consolas"/>
        </w:rPr>
        <w:t>grunt</w:t>
      </w:r>
    </w:p>
    <w:p w:rsidR="00946CFB" w:rsidRPr="006705E9" w:rsidRDefault="00946CFB" w:rsidP="00B70ABE"/>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12" w:name="_Toc463860785"/>
      <w:r>
        <w:t>Kompilera c# applikation</w:t>
      </w:r>
      <w:bookmarkEnd w:id="12"/>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rdtext"/>
        <w:rPr>
          <w:rFonts w:cs="Arial"/>
        </w:rPr>
      </w:pPr>
      <w:r>
        <w:rPr>
          <w:noProof/>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Default="00A16B82" w:rsidP="00096B26">
      <w:pPr>
        <w:pStyle w:val="Brdtext"/>
        <w:rPr>
          <w:rFonts w:cs="Arial"/>
        </w:rPr>
      </w:pPr>
      <w:r>
        <w:rPr>
          <w:rFonts w:cs="Arial"/>
        </w:rPr>
        <w:t>För att paketera applikationen för driftsättning så markera Build i huvudmenyn och klicka på Publish mapservice.</w:t>
      </w:r>
    </w:p>
    <w:p w:rsidR="00565AD5" w:rsidRDefault="00565AD5" w:rsidP="00096B26">
      <w:pPr>
        <w:pStyle w:val="Brdtext"/>
        <w:rPr>
          <w:rFonts w:cs="Arial"/>
        </w:rPr>
      </w:pPr>
      <w:r>
        <w:rPr>
          <w:rFonts w:cs="Arial"/>
          <w:noProof/>
        </w:rPr>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rPr>
        <w:lastRenderedPageBreak/>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13" w:name="_Toc463860786"/>
      <w:r>
        <w:lastRenderedPageBreak/>
        <w:t>Förbered för driftsättning</w:t>
      </w:r>
      <w:bookmarkEnd w:id="13"/>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Vid varje release så publiceras dessa binärer enligt samma struktur på github för nedladdning.</w:t>
      </w:r>
    </w:p>
    <w:p w:rsidR="00565AD5" w:rsidRPr="00A33E5E" w:rsidRDefault="00815C8A" w:rsidP="00565AD5">
      <w:pPr>
        <w:pStyle w:val="Brdtext"/>
      </w:pPr>
      <w:hyperlink r:id="rId21" w:history="1">
        <w:r w:rsidRPr="00C437C5">
          <w:rPr>
            <w:rStyle w:val="Hyperlnk"/>
          </w:rPr>
          <w:t>https://github.com/hajkmap/hajk/releases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14" w:name="_Toc463860787"/>
      <w:r>
        <w:rPr>
          <w:noProof/>
        </w:rPr>
        <w:lastRenderedPageBreak/>
        <w:t>Driftsättning</w:t>
      </w:r>
      <w:bookmarkEnd w:id="14"/>
    </w:p>
    <w:p w:rsidR="00A33E5E" w:rsidRDefault="00A33E5E" w:rsidP="00A33E5E">
      <w:pPr>
        <w:pStyle w:val="Brdtext"/>
      </w:pPr>
      <w:r>
        <w:t>Skapa en mapp på servern där applikationen skall hostas.</w:t>
      </w:r>
    </w:p>
    <w:p w:rsidR="00A33E5E" w:rsidRDefault="00A33E5E" w:rsidP="00A33E5E">
      <w:pPr>
        <w:pStyle w:val="Brd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rd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rdtext"/>
      </w:pPr>
      <w:r>
        <w:t xml:space="preserve">Gå till mappen </w:t>
      </w:r>
      <w:r w:rsidR="007D7F00">
        <w:t>mapservice</w:t>
      </w:r>
      <w:r>
        <w:t>/App_Data och ge rättigheter på samma sätt.</w:t>
      </w:r>
    </w:p>
    <w:p w:rsidR="00A95C20" w:rsidRDefault="00A95C20" w:rsidP="00A33E5E">
      <w:pPr>
        <w:pStyle w:val="Brdtext"/>
      </w:pPr>
      <w:r>
        <w:t>Skapa en mapp som heter util, placera däri innehållet som återfinns i Hajk2\proxy\mvc. Detta är en proxy för http-get anrop som kan användas av klienten.</w:t>
      </w:r>
    </w:p>
    <w:p w:rsidR="00A95C20" w:rsidRPr="00A33E5E" w:rsidRDefault="00A95C20" w:rsidP="00A33E5E">
      <w:pPr>
        <w:pStyle w:val="Brdtext"/>
      </w:pPr>
      <w:r>
        <w:t>Lägg även till filerna postproxy.aspx och postproxy.aspx.cs som hittas i Hajk2\proxy\aspnet i roten på katalogen. Detta är en proxy för http-post anrop som används av klienten.</w:t>
      </w:r>
    </w:p>
    <w:p w:rsidR="00A33E5E" w:rsidRDefault="001E5692" w:rsidP="00096B26">
      <w:pPr>
        <w:pStyle w:val="Brdtext"/>
        <w:rPr>
          <w:rFonts w:cs="Arial"/>
        </w:rPr>
      </w:pPr>
      <w:r>
        <w:rPr>
          <w:noProof/>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OBS!: Den programpool som skapas måste som lägs köra .NET Framework 4.</w:t>
      </w:r>
    </w:p>
    <w:p w:rsidR="00472880" w:rsidRDefault="00472880" w:rsidP="00472880">
      <w:pPr>
        <w:pStyle w:val="Brdtext"/>
        <w:rPr>
          <w:rFonts w:cs="Arial"/>
        </w:rPr>
      </w:pPr>
      <w:r>
        <w:rPr>
          <w:noProof/>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rdtext"/>
        <w:rPr>
          <w:rFonts w:cs="Arial"/>
        </w:rPr>
      </w:pPr>
      <w:r>
        <w:rPr>
          <w:noProof/>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rdtext"/>
        <w:rPr>
          <w:rFonts w:cs="Arial"/>
          <w:lang w:val="en-US"/>
        </w:rPr>
      </w:pPr>
      <w:r>
        <w:rPr>
          <w:noProof/>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p>
    <w:p w:rsidR="009C64DC" w:rsidRDefault="009C64DC" w:rsidP="00096B26">
      <w:pPr>
        <w:pStyle w:val="Brdtext"/>
        <w:rPr>
          <w:rFonts w:ascii="Consolas" w:hAnsi="Consolas" w:cs="Consolas"/>
          <w:color w:val="242729"/>
          <w:shd w:val="clear" w:color="auto" w:fill="EFF0F1"/>
          <w:lang w:val="en-US"/>
        </w:rPr>
      </w:pP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5" w:name="_Toc463860788"/>
      <w:r>
        <w:lastRenderedPageBreak/>
        <w:t>Uppdatera applikation</w:t>
      </w:r>
      <w:bookmarkEnd w:id="15"/>
    </w:p>
    <w:p w:rsidR="009C64DC" w:rsidRDefault="009C64DC" w:rsidP="009C64DC">
      <w:pPr>
        <w:pStyle w:val="Brd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rdtext"/>
        <w:rPr>
          <w:rFonts w:ascii="Consolas" w:hAnsi="Consolas" w:cs="Consolas"/>
        </w:rPr>
      </w:pPr>
      <w:r w:rsidRPr="009C64DC">
        <w:rPr>
          <w:rFonts w:ascii="Consolas" w:hAnsi="Consolas" w:cs="Consolas"/>
        </w:rPr>
        <w:t>git pull</w:t>
      </w:r>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GitHub: </w:t>
      </w:r>
      <w:hyperlink r:id="rId33" w:history="1">
        <w:r w:rsidR="0075724C" w:rsidRPr="00C437C5">
          <w:rPr>
            <w:rStyle w:val="Hyperlnk"/>
          </w:rPr>
          <w:t>https://github.com/hajkmap/hajk/releases</w:t>
        </w:r>
      </w:hyperlink>
    </w:p>
    <w:p w:rsidR="009C64DC" w:rsidRPr="00D858AA" w:rsidRDefault="009C64DC" w:rsidP="009C64DC">
      <w:pPr>
        <w:pStyle w:val="Rubrik2"/>
      </w:pPr>
      <w:bookmarkStart w:id="16" w:name="_Toc463860789"/>
      <w:r w:rsidRPr="00D858AA">
        <w:t>Uppdatera admin</w:t>
      </w:r>
      <w:bookmarkEnd w:id="16"/>
    </w:p>
    <w:p w:rsidR="009C64DC" w:rsidRDefault="009C64DC" w:rsidP="009C64DC">
      <w:pPr>
        <w:pStyle w:val="Brd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Rubrik2"/>
      </w:pPr>
      <w:bookmarkStart w:id="17" w:name="_Toc463860790"/>
      <w:r>
        <w:t>Uppdatera client</w:t>
      </w:r>
      <w:bookmarkEnd w:id="17"/>
    </w:p>
    <w:p w:rsidR="001B497A" w:rsidRDefault="001B497A" w:rsidP="009C64DC">
      <w:pPr>
        <w:pStyle w:val="Brdtext"/>
      </w:pPr>
      <w:r>
        <w:t>Öppna mappen client i ett fönster och roten på applikationen i ett annat.</w:t>
      </w:r>
    </w:p>
    <w:p w:rsidR="001B497A" w:rsidRDefault="001B497A" w:rsidP="009C64DC">
      <w:pPr>
        <w:pStyle w:val="Brdtext"/>
      </w:pPr>
      <w:r>
        <w:t>Markera i mappen client mapparna, js,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8" w:name="_Toc463860791"/>
      <w:r>
        <w:t>Uppdatera backend</w:t>
      </w:r>
      <w:bookmarkEnd w:id="18"/>
    </w:p>
    <w:p w:rsidR="001E5692" w:rsidRPr="0075724C" w:rsidRDefault="001B497A" w:rsidP="00096B26">
      <w:pPr>
        <w:pStyle w:val="Brdtext"/>
      </w:pPr>
      <w:r>
        <w:t xml:space="preserve">Byt ut alla filer i mappen backend förutom Web.config. </w:t>
      </w:r>
      <w:r w:rsidR="00EA618D">
        <w:t>Detta är en lokal inställningsfil.</w:t>
      </w:r>
    </w:p>
    <w:sectPr w:rsidR="001E5692" w:rsidRPr="0075724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17F" w:rsidRDefault="0050717F">
      <w:r>
        <w:separator/>
      </w:r>
    </w:p>
  </w:endnote>
  <w:endnote w:type="continuationSeparator" w:id="0">
    <w:p w:rsidR="0050717F" w:rsidRDefault="00507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F0111B">
            <w:rPr>
              <w:noProof/>
            </w:rPr>
            <w:t>2</w:t>
          </w:r>
          <w:r w:rsidRPr="00D022F0">
            <w:fldChar w:fldCharType="end"/>
          </w:r>
          <w:r w:rsidRPr="00D022F0">
            <w:t xml:space="preserve"> (</w:t>
          </w:r>
          <w:r w:rsidR="0050717F">
            <w:fldChar w:fldCharType="begin"/>
          </w:r>
          <w:r w:rsidR="0050717F">
            <w:instrText xml:space="preserve"> NUMPAGES </w:instrText>
          </w:r>
          <w:r w:rsidR="0050717F">
            <w:fldChar w:fldCharType="separate"/>
          </w:r>
          <w:r w:rsidR="00F0111B">
            <w:rPr>
              <w:noProof/>
            </w:rPr>
            <w:t>18</w:t>
          </w:r>
          <w:r w:rsidR="0050717F">
            <w:rPr>
              <w:noProof/>
            </w:rPr>
            <w:fldChar w:fldCharType="end"/>
          </w:r>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50717F" w:rsidP="0010410E">
          <w:pPr>
            <w:pStyle w:val="Sidfotfastradavst"/>
          </w:pPr>
          <w:r>
            <w:fldChar w:fldCharType="begin"/>
          </w:r>
          <w:r>
            <w:instrText xml:space="preserve"> STYLEREF  zDokumenttyp  \* MERGEFORMAT </w:instrText>
          </w:r>
          <w:r>
            <w:fldChar w:fldCharType="separate"/>
          </w:r>
          <w:r w:rsidR="00F0111B">
            <w:t>Systemdokumentation HAJK</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F0111B">
            <w:rPr>
              <w:noProof/>
            </w:rPr>
            <w:t>17</w:t>
          </w:r>
          <w:r w:rsidRPr="00D022F0">
            <w:fldChar w:fldCharType="end"/>
          </w:r>
          <w:r w:rsidRPr="00D022F0">
            <w:t xml:space="preserve"> (</w:t>
          </w:r>
          <w:r w:rsidR="0050717F">
            <w:fldChar w:fldCharType="begin"/>
          </w:r>
          <w:r w:rsidR="0050717F">
            <w:instrText xml:space="preserve"> NUMPAGES </w:instrText>
          </w:r>
          <w:r w:rsidR="0050717F">
            <w:fldChar w:fldCharType="separate"/>
          </w:r>
          <w:r w:rsidR="00F0111B">
            <w:rPr>
              <w:noProof/>
            </w:rPr>
            <w:t>18</w:t>
          </w:r>
          <w:r w:rsidR="0050717F">
            <w:rPr>
              <w:noProof/>
            </w:rPr>
            <w:fldChar w:fldCharType="end"/>
          </w:r>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50717F" w:rsidP="0010410E">
          <w:pPr>
            <w:pStyle w:val="Sidfotfastradavst"/>
          </w:pPr>
          <w:r>
            <w:fldChar w:fldCharType="begin"/>
          </w:r>
          <w:r>
            <w:instrText xml:space="preserve"> STYLEREF  zDokumenttyp  \* MERGEFORMAT </w:instrText>
          </w:r>
          <w:r>
            <w:fldChar w:fldCharType="separate"/>
          </w:r>
          <w:r w:rsidR="00F0111B">
            <w:t>Systemdokumentation HAJKm</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F0111B">
            <w:rPr>
              <w:noProof/>
            </w:rPr>
            <w:t>1</w:t>
          </w:r>
          <w:r w:rsidRPr="00D022F0">
            <w:fldChar w:fldCharType="end"/>
          </w:r>
          <w:r w:rsidRPr="00D022F0">
            <w:t xml:space="preserve"> (</w:t>
          </w:r>
          <w:r w:rsidR="0050717F">
            <w:fldChar w:fldCharType="begin"/>
          </w:r>
          <w:r w:rsidR="0050717F">
            <w:instrText xml:space="preserve"> NUMPAGES </w:instrText>
          </w:r>
          <w:r w:rsidR="0050717F">
            <w:fldChar w:fldCharType="separate"/>
          </w:r>
          <w:r w:rsidR="00F0111B">
            <w:rPr>
              <w:noProof/>
            </w:rPr>
            <w:t>18</w:t>
          </w:r>
          <w:r w:rsidR="0050717F">
            <w:rPr>
              <w:noProof/>
            </w:rPr>
            <w:fldChar w:fldCharType="end"/>
          </w:r>
          <w:r w:rsidRPr="00D022F0">
            <w:t>)</w:t>
          </w:r>
        </w:p>
      </w:tc>
    </w:tr>
    <w:tr w:rsidR="004030FF" w:rsidTr="00305652">
      <w:trPr>
        <w:trHeight w:hRule="exact" w:val="1398"/>
      </w:trPr>
      <w:tc>
        <w:tcPr>
          <w:tcW w:w="2665" w:type="dxa"/>
        </w:tcPr>
        <w:p w:rsidR="004030FF" w:rsidRDefault="00B70ABE" w:rsidP="00AF6BD7">
          <w:pPr>
            <w:pStyle w:val="zSidfotAdress1fet"/>
          </w:pPr>
          <w:bookmarkStart w:id="8" w:name="swPersonal_CompanyName"/>
          <w:r>
            <w:t>Sweco Position AB</w:t>
          </w:r>
          <w:bookmarkEnd w:id="8"/>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17F" w:rsidRDefault="0050717F">
      <w:r>
        <w:separator/>
      </w:r>
    </w:p>
  </w:footnote>
  <w:footnote w:type="continuationSeparator" w:id="0">
    <w:p w:rsidR="0050717F" w:rsidRDefault="0050717F">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4" w:name="Logo_SwecoL"/>
          <w:r>
            <w:rPr>
              <w:noProof/>
            </w:rPr>
            <w:drawing>
              <wp:inline distT="0" distB="0" distL="0" distR="0" wp14:anchorId="0D48B030" wp14:editId="389BC721">
                <wp:extent cx="754522" cy="219663"/>
                <wp:effectExtent l="0" t="0" r="7620" b="9525"/>
                <wp:docPr id="13" name="Bildobjekt 1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4"/>
        </w:p>
      </w:tc>
      <w:tc>
        <w:tcPr>
          <w:tcW w:w="3997" w:type="dxa"/>
          <w:gridSpan w:val="2"/>
          <w:vAlign w:val="bottom"/>
        </w:tcPr>
        <w:p w:rsidR="004030FF" w:rsidRDefault="00B70ABE" w:rsidP="008A437B">
          <w:pPr>
            <w:spacing w:after="173"/>
            <w:jc w:val="right"/>
          </w:pPr>
          <w:bookmarkStart w:id="5" w:name="Logo_DBR"/>
          <w:r>
            <w:t xml:space="preserve"> </w:t>
          </w:r>
          <w:bookmarkEnd w:id="5"/>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6" w:name="Logo_DBL"/>
          <w:r>
            <w:t xml:space="preserve"> </w:t>
          </w:r>
          <w:bookmarkEnd w:id="6"/>
        </w:p>
      </w:tc>
      <w:tc>
        <w:tcPr>
          <w:tcW w:w="3997" w:type="dxa"/>
          <w:gridSpan w:val="2"/>
          <w:vAlign w:val="bottom"/>
        </w:tcPr>
        <w:p w:rsidR="004030FF" w:rsidRDefault="00B70ABE" w:rsidP="008A437B">
          <w:pPr>
            <w:spacing w:after="173"/>
            <w:jc w:val="right"/>
          </w:pPr>
          <w:bookmarkStart w:id="7" w:name="Logo_SwecoR"/>
          <w:r>
            <w:rPr>
              <w:noProof/>
            </w:rPr>
            <w:drawing>
              <wp:inline distT="0" distB="0" distL="0" distR="0" wp14:anchorId="64603DC8" wp14:editId="5B2F11AC">
                <wp:extent cx="754522" cy="219663"/>
                <wp:effectExtent l="0" t="0" r="7620" b="9525"/>
                <wp:docPr id="14" name="Bildobjekt 14"/>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7"/>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250A6"/>
    <w:rsid w:val="000325B7"/>
    <w:rsid w:val="00051FDA"/>
    <w:rsid w:val="00063063"/>
    <w:rsid w:val="00071585"/>
    <w:rsid w:val="00072B33"/>
    <w:rsid w:val="00073CE3"/>
    <w:rsid w:val="00087051"/>
    <w:rsid w:val="00096B26"/>
    <w:rsid w:val="000B2B10"/>
    <w:rsid w:val="000C0875"/>
    <w:rsid w:val="000C105B"/>
    <w:rsid w:val="000C383E"/>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A69F7"/>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C7F06"/>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0717F"/>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705E9"/>
    <w:rsid w:val="0068237D"/>
    <w:rsid w:val="0068463B"/>
    <w:rsid w:val="006A1622"/>
    <w:rsid w:val="006A2484"/>
    <w:rsid w:val="006B06FF"/>
    <w:rsid w:val="006B294C"/>
    <w:rsid w:val="006B53DF"/>
    <w:rsid w:val="006B7490"/>
    <w:rsid w:val="006C4440"/>
    <w:rsid w:val="006D26CE"/>
    <w:rsid w:val="006D3C60"/>
    <w:rsid w:val="006E331F"/>
    <w:rsid w:val="006F5CEC"/>
    <w:rsid w:val="007058B7"/>
    <w:rsid w:val="00715F8B"/>
    <w:rsid w:val="007205B8"/>
    <w:rsid w:val="007239DB"/>
    <w:rsid w:val="007417C7"/>
    <w:rsid w:val="0074340E"/>
    <w:rsid w:val="00746AE9"/>
    <w:rsid w:val="0075724C"/>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15C8A"/>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0080"/>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B6F65"/>
    <w:rsid w:val="00AD3EEF"/>
    <w:rsid w:val="00AD5A40"/>
    <w:rsid w:val="00AD787E"/>
    <w:rsid w:val="00AE0B32"/>
    <w:rsid w:val="00AE5A44"/>
    <w:rsid w:val="00AF4309"/>
    <w:rsid w:val="00AF6BD7"/>
    <w:rsid w:val="00B00547"/>
    <w:rsid w:val="00B04CF7"/>
    <w:rsid w:val="00B0646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439C0"/>
    <w:rsid w:val="00D663FE"/>
    <w:rsid w:val="00D70784"/>
    <w:rsid w:val="00D74D71"/>
    <w:rsid w:val="00D75882"/>
    <w:rsid w:val="00D76B5F"/>
    <w:rsid w:val="00D858AA"/>
    <w:rsid w:val="00D93FD7"/>
    <w:rsid w:val="00DA5A47"/>
    <w:rsid w:val="00DC28FA"/>
    <w:rsid w:val="00DC3FE4"/>
    <w:rsid w:val="00DC5BC0"/>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0111B"/>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C2764F"/>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hajkmap/hajk/relea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hajkmap/hajk/releas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80384-A1EB-488C-B873-0B90F1F9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383</TotalTime>
  <Pages>18</Pages>
  <Words>1861</Words>
  <Characters>9865</Characters>
  <Application>Microsoft Office Word</Application>
  <DocSecurity>0</DocSecurity>
  <Lines>82</Lines>
  <Paragraphs>23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34</cp:revision>
  <cp:lastPrinted>2008-07-01T16:40:00Z</cp:lastPrinted>
  <dcterms:created xsi:type="dcterms:W3CDTF">2016-10-10T04:57:00Z</dcterms:created>
  <dcterms:modified xsi:type="dcterms:W3CDTF">2017-03-29T10:50:00Z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